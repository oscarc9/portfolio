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3B17" w14:textId="77777777" w:rsidR="008625C0" w:rsidRDefault="008625C0" w:rsidP="006C4E46">
      <w:pPr>
        <w:jc w:val="center"/>
      </w:pPr>
    </w:p>
    <w:p w14:paraId="5241A05F" w14:textId="77777777" w:rsidR="008625C0" w:rsidRDefault="008625C0" w:rsidP="006C4E46">
      <w:pPr>
        <w:jc w:val="center"/>
      </w:pPr>
    </w:p>
    <w:p w14:paraId="5F514DFE" w14:textId="77777777" w:rsidR="0098391B" w:rsidRDefault="0098391B" w:rsidP="006C4E46">
      <w:pPr>
        <w:jc w:val="center"/>
      </w:pPr>
    </w:p>
    <w:p w14:paraId="2D2F2396" w14:textId="77777777" w:rsidR="00AC2834" w:rsidRPr="008729C7" w:rsidRDefault="00AC2834">
      <w:pPr>
        <w:pBdr>
          <w:top w:val="single" w:sz="4" w:space="1" w:color="003466" w:shadow="1"/>
          <w:left w:val="single" w:sz="4" w:space="0" w:color="003466" w:shadow="1"/>
          <w:bottom w:val="single" w:sz="4" w:space="1" w:color="003466" w:shadow="1"/>
          <w:right w:val="single" w:sz="4" w:space="0" w:color="003466" w:shadow="1"/>
        </w:pBdr>
        <w:jc w:val="center"/>
        <w:rPr>
          <w:color w:val="003366"/>
          <w:sz w:val="36"/>
          <w:szCs w:val="36"/>
        </w:rPr>
      </w:pPr>
    </w:p>
    <w:p w14:paraId="0A48FBB8" w14:textId="5B0B7158" w:rsidR="00EC59A8" w:rsidRDefault="005E1B1B">
      <w:pPr>
        <w:pBdr>
          <w:top w:val="single" w:sz="4" w:space="1" w:color="003466" w:shadow="1"/>
          <w:left w:val="single" w:sz="4" w:space="0" w:color="003466" w:shadow="1"/>
          <w:bottom w:val="single" w:sz="4" w:space="1" w:color="003466" w:shadow="1"/>
          <w:right w:val="single" w:sz="4" w:space="0" w:color="003466" w:shadow="1"/>
        </w:pBdr>
        <w:jc w:val="center"/>
        <w:rPr>
          <w:b/>
          <w:color w:val="003366"/>
          <w:sz w:val="48"/>
          <w:szCs w:val="48"/>
        </w:rPr>
      </w:pPr>
      <w:r>
        <w:rPr>
          <w:b/>
          <w:color w:val="003366"/>
          <w:sz w:val="48"/>
          <w:szCs w:val="48"/>
        </w:rPr>
        <w:t>Projets BTS SIO</w:t>
      </w:r>
      <w:r w:rsidR="00AC5439">
        <w:rPr>
          <w:b/>
          <w:color w:val="003366"/>
          <w:sz w:val="48"/>
          <w:szCs w:val="48"/>
        </w:rPr>
        <w:t xml:space="preserve"> Année 2 SLAM</w:t>
      </w:r>
    </w:p>
    <w:p w14:paraId="0474FD19" w14:textId="302F4D61" w:rsidR="00AC2834" w:rsidRPr="008729C7" w:rsidRDefault="00AC2834">
      <w:pPr>
        <w:pBdr>
          <w:top w:val="single" w:sz="4" w:space="1" w:color="003466" w:shadow="1"/>
          <w:left w:val="single" w:sz="4" w:space="0" w:color="003466" w:shadow="1"/>
          <w:bottom w:val="single" w:sz="4" w:space="1" w:color="003466" w:shadow="1"/>
          <w:right w:val="single" w:sz="4" w:space="0" w:color="003466" w:shadow="1"/>
        </w:pBdr>
        <w:jc w:val="center"/>
        <w:rPr>
          <w:color w:val="003366"/>
          <w:sz w:val="40"/>
          <w:szCs w:val="40"/>
        </w:rPr>
      </w:pPr>
    </w:p>
    <w:p w14:paraId="1ACBAFBA" w14:textId="77777777" w:rsidR="0098391B" w:rsidRDefault="0098391B"/>
    <w:p w14:paraId="6A80CB86" w14:textId="77777777" w:rsidR="00C71EDC" w:rsidRDefault="00C71EDC"/>
    <w:tbl>
      <w:tblPr>
        <w:tblW w:w="10190" w:type="dxa"/>
        <w:tblInd w:w="8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61"/>
        <w:gridCol w:w="3402"/>
        <w:gridCol w:w="1985"/>
        <w:gridCol w:w="1842"/>
      </w:tblGrid>
      <w:tr w:rsidR="00EF61BB" w:rsidRPr="008729C7" w14:paraId="6C0500F5" w14:textId="77777777" w:rsidTr="005C70A9">
        <w:trPr>
          <w:trHeight w:val="415"/>
        </w:trPr>
        <w:tc>
          <w:tcPr>
            <w:tcW w:w="2961" w:type="dxa"/>
            <w:shd w:val="clear" w:color="auto" w:fill="BDD6EE" w:themeFill="accent1" w:themeFillTint="66"/>
          </w:tcPr>
          <w:p w14:paraId="3F8F057D" w14:textId="2846DDDE" w:rsidR="00EF61BB" w:rsidRPr="008729C7" w:rsidRDefault="00BF7642" w:rsidP="000369F7">
            <w:pPr>
              <w:pStyle w:val="DatesNotes"/>
              <w:spacing w:beforeLines="40" w:before="96" w:afterLines="40" w:after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Auteur</w:t>
            </w:r>
          </w:p>
        </w:tc>
        <w:tc>
          <w:tcPr>
            <w:tcW w:w="3402" w:type="dxa"/>
            <w:shd w:val="clear" w:color="auto" w:fill="BDD6EE" w:themeFill="accent1" w:themeFillTint="66"/>
          </w:tcPr>
          <w:p w14:paraId="6CD25816" w14:textId="07B1053F" w:rsidR="00EF61BB" w:rsidRPr="008729C7" w:rsidRDefault="00FB0609" w:rsidP="000369F7">
            <w:pPr>
              <w:pStyle w:val="DatesNotes"/>
              <w:spacing w:beforeLines="40" w:before="96" w:afterLines="40" w:after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5C8A465E" w14:textId="77777777" w:rsidR="00EF61BB" w:rsidRPr="008729C7" w:rsidRDefault="00EF61BB" w:rsidP="000369F7">
            <w:pPr>
              <w:pStyle w:val="DatesNotes"/>
              <w:spacing w:beforeLines="40" w:before="96" w:afterLines="40" w:after="96"/>
              <w:jc w:val="center"/>
              <w:rPr>
                <w:sz w:val="24"/>
                <w:szCs w:val="24"/>
              </w:rPr>
            </w:pPr>
            <w:r w:rsidRPr="008729C7">
              <w:rPr>
                <w:sz w:val="24"/>
                <w:szCs w:val="24"/>
              </w:rPr>
              <w:t>Date</w:t>
            </w:r>
          </w:p>
        </w:tc>
        <w:tc>
          <w:tcPr>
            <w:tcW w:w="1842" w:type="dxa"/>
            <w:shd w:val="clear" w:color="auto" w:fill="BDD6EE" w:themeFill="accent1" w:themeFillTint="66"/>
          </w:tcPr>
          <w:p w14:paraId="3FBA6016" w14:textId="77777777" w:rsidR="00EF61BB" w:rsidRPr="008729C7" w:rsidRDefault="00EF61BB" w:rsidP="000369F7">
            <w:pPr>
              <w:pStyle w:val="DatesNotes"/>
              <w:spacing w:beforeLines="40" w:before="96" w:afterLines="40" w:after="96"/>
              <w:jc w:val="center"/>
              <w:rPr>
                <w:sz w:val="24"/>
                <w:szCs w:val="24"/>
              </w:rPr>
            </w:pPr>
            <w:r w:rsidRPr="008729C7">
              <w:rPr>
                <w:sz w:val="24"/>
                <w:szCs w:val="24"/>
              </w:rPr>
              <w:t>Nb pages</w:t>
            </w:r>
          </w:p>
        </w:tc>
      </w:tr>
      <w:tr w:rsidR="00EF61BB" w:rsidRPr="008729C7" w14:paraId="5712B760" w14:textId="77777777" w:rsidTr="005C70A9">
        <w:trPr>
          <w:trHeight w:val="369"/>
        </w:trPr>
        <w:tc>
          <w:tcPr>
            <w:tcW w:w="2961" w:type="dxa"/>
            <w:vAlign w:val="center"/>
          </w:tcPr>
          <w:p w14:paraId="5E1E7F4B" w14:textId="630C4AF2" w:rsidR="000D0E65" w:rsidRPr="008729C7" w:rsidRDefault="00476AFC" w:rsidP="00C17C8A">
            <w:pPr>
              <w:pStyle w:val="DatesNotes"/>
              <w:spacing w:beforeLines="40" w:before="96" w:afterLines="40" w:after="96"/>
              <w:jc w:val="center"/>
              <w:rPr>
                <w:szCs w:val="22"/>
              </w:rPr>
            </w:pPr>
            <w:r>
              <w:rPr>
                <w:szCs w:val="22"/>
              </w:rPr>
              <w:t>Boris MALLICK</w:t>
            </w:r>
          </w:p>
        </w:tc>
        <w:tc>
          <w:tcPr>
            <w:tcW w:w="3402" w:type="dxa"/>
            <w:vAlign w:val="center"/>
          </w:tcPr>
          <w:p w14:paraId="53064373" w14:textId="32732ADE" w:rsidR="00142B2F" w:rsidRPr="008729C7" w:rsidRDefault="00261720" w:rsidP="00142B2F">
            <w:pPr>
              <w:pStyle w:val="DatesNotes"/>
              <w:spacing w:beforeLines="40" w:before="96" w:afterLines="40" w:after="96"/>
              <w:jc w:val="center"/>
              <w:rPr>
                <w:szCs w:val="22"/>
              </w:rPr>
            </w:pPr>
            <w:r>
              <w:rPr>
                <w:szCs w:val="22"/>
              </w:rPr>
              <w:t>b.mallick@</w:t>
            </w:r>
            <w:r w:rsidR="005C70A9">
              <w:rPr>
                <w:szCs w:val="22"/>
              </w:rPr>
              <w:t>sciendi.com</w:t>
            </w:r>
          </w:p>
        </w:tc>
        <w:tc>
          <w:tcPr>
            <w:tcW w:w="1985" w:type="dxa"/>
            <w:vAlign w:val="center"/>
          </w:tcPr>
          <w:p w14:paraId="32567F80" w14:textId="262DE709" w:rsidR="00EF61BB" w:rsidRPr="008729C7" w:rsidRDefault="00A5105B" w:rsidP="005C70A9">
            <w:pPr>
              <w:pStyle w:val="DatesNotes"/>
              <w:spacing w:beforeLines="40" w:before="96" w:afterLines="40" w:after="96"/>
              <w:jc w:val="center"/>
              <w:rPr>
                <w:szCs w:val="22"/>
              </w:rPr>
            </w:pPr>
            <w:r>
              <w:rPr>
                <w:szCs w:val="22"/>
              </w:rPr>
              <w:t>13/09/2025</w:t>
            </w:r>
          </w:p>
        </w:tc>
        <w:tc>
          <w:tcPr>
            <w:tcW w:w="1842" w:type="dxa"/>
            <w:vAlign w:val="center"/>
          </w:tcPr>
          <w:p w14:paraId="3B661A7B" w14:textId="3FA9FC7B" w:rsidR="00EF61BB" w:rsidRPr="008729C7" w:rsidRDefault="00431880" w:rsidP="000369F7">
            <w:pPr>
              <w:pStyle w:val="DatesNotes"/>
              <w:spacing w:beforeLines="40" w:before="96" w:afterLines="40" w:after="96"/>
              <w:jc w:val="center"/>
              <w:rPr>
                <w:rFonts w:cs="Arial"/>
                <w:color w:val="04124D"/>
                <w:szCs w:val="22"/>
              </w:rPr>
            </w:pPr>
            <w:r w:rsidRPr="008729C7">
              <w:rPr>
                <w:szCs w:val="22"/>
              </w:rPr>
              <w:fldChar w:fldCharType="begin"/>
            </w:r>
            <w:r w:rsidRPr="008729C7">
              <w:rPr>
                <w:szCs w:val="22"/>
              </w:rPr>
              <w:instrText xml:space="preserve"> NUMPAGES   \* MERGEFORMAT </w:instrText>
            </w:r>
            <w:r w:rsidRPr="008729C7">
              <w:rPr>
                <w:szCs w:val="22"/>
              </w:rPr>
              <w:fldChar w:fldCharType="separate"/>
            </w:r>
            <w:r w:rsidR="00512F81">
              <w:rPr>
                <w:szCs w:val="22"/>
              </w:rPr>
              <w:t>8</w:t>
            </w:r>
            <w:r w:rsidRPr="008729C7">
              <w:rPr>
                <w:szCs w:val="22"/>
              </w:rPr>
              <w:fldChar w:fldCharType="end"/>
            </w:r>
          </w:p>
        </w:tc>
      </w:tr>
    </w:tbl>
    <w:p w14:paraId="16A44E09" w14:textId="77777777" w:rsidR="0098391B" w:rsidRDefault="0098391B" w:rsidP="003C1C91">
      <w:pPr>
        <w:tabs>
          <w:tab w:val="clear" w:pos="10620"/>
        </w:tabs>
        <w:autoSpaceDE/>
        <w:autoSpaceDN/>
        <w:adjustRightInd/>
        <w:jc w:val="center"/>
      </w:pPr>
    </w:p>
    <w:p w14:paraId="24EC6AB5" w14:textId="77777777" w:rsidR="00F03B26" w:rsidRDefault="00F03B26" w:rsidP="00F03B26">
      <w:pPr>
        <w:jc w:val="center"/>
      </w:pPr>
    </w:p>
    <w:p w14:paraId="1CC6596E" w14:textId="77777777" w:rsidR="00F03B26" w:rsidRPr="008729C7" w:rsidRDefault="00F03B26" w:rsidP="00F03B26">
      <w:pPr>
        <w:pBdr>
          <w:top w:val="single" w:sz="4" w:space="1" w:color="003466" w:shadow="1"/>
          <w:left w:val="single" w:sz="4" w:space="0" w:color="003466" w:shadow="1"/>
          <w:bottom w:val="single" w:sz="4" w:space="1" w:color="003466" w:shadow="1"/>
          <w:right w:val="single" w:sz="4" w:space="0" w:color="003466" w:shadow="1"/>
        </w:pBdr>
        <w:jc w:val="center"/>
        <w:rPr>
          <w:color w:val="003366"/>
          <w:sz w:val="36"/>
          <w:szCs w:val="36"/>
        </w:rPr>
      </w:pPr>
    </w:p>
    <w:p w14:paraId="14F5891D" w14:textId="66AAEADF" w:rsidR="00F03B26" w:rsidRDefault="004919BF" w:rsidP="006D7491">
      <w:pPr>
        <w:pBdr>
          <w:top w:val="single" w:sz="4" w:space="1" w:color="003466" w:shadow="1"/>
          <w:left w:val="single" w:sz="4" w:space="0" w:color="003466" w:shadow="1"/>
          <w:bottom w:val="single" w:sz="4" w:space="1" w:color="003466" w:shadow="1"/>
          <w:right w:val="single" w:sz="4" w:space="0" w:color="003466" w:shadow="1"/>
        </w:pBdr>
        <w:jc w:val="center"/>
        <w:rPr>
          <w:b/>
          <w:color w:val="003366"/>
          <w:sz w:val="48"/>
          <w:szCs w:val="48"/>
        </w:rPr>
      </w:pPr>
      <w:r>
        <w:rPr>
          <w:b/>
          <w:color w:val="003366"/>
          <w:sz w:val="48"/>
          <w:szCs w:val="48"/>
        </w:rPr>
        <w:t>Développement d’un portfolio</w:t>
      </w:r>
      <w:r w:rsidR="00FB411A">
        <w:rPr>
          <w:b/>
          <w:color w:val="003366"/>
          <w:sz w:val="48"/>
          <w:szCs w:val="48"/>
        </w:rPr>
        <w:t xml:space="preserve"> étudiant</w:t>
      </w:r>
      <w:r>
        <w:rPr>
          <w:b/>
          <w:color w:val="003366"/>
          <w:sz w:val="48"/>
          <w:szCs w:val="48"/>
        </w:rPr>
        <w:br/>
        <w:t>(CMS from scratch)</w:t>
      </w:r>
    </w:p>
    <w:p w14:paraId="2748AD9F" w14:textId="77777777" w:rsidR="006D7491" w:rsidRPr="006D7491" w:rsidRDefault="006D7491" w:rsidP="006D7491">
      <w:pPr>
        <w:pBdr>
          <w:top w:val="single" w:sz="4" w:space="1" w:color="003466" w:shadow="1"/>
          <w:left w:val="single" w:sz="4" w:space="0" w:color="003466" w:shadow="1"/>
          <w:bottom w:val="single" w:sz="4" w:space="1" w:color="003466" w:shadow="1"/>
          <w:right w:val="single" w:sz="4" w:space="0" w:color="003466" w:shadow="1"/>
        </w:pBdr>
        <w:jc w:val="center"/>
        <w:rPr>
          <w:b/>
          <w:color w:val="003366"/>
          <w:sz w:val="48"/>
          <w:szCs w:val="48"/>
        </w:rPr>
      </w:pPr>
    </w:p>
    <w:p w14:paraId="2A99CBEB" w14:textId="77777777" w:rsidR="00F03B26" w:rsidRDefault="00F03B26" w:rsidP="00F03B26"/>
    <w:p w14:paraId="45CBD6B9" w14:textId="77777777" w:rsidR="00F03B26" w:rsidRDefault="00F03B26" w:rsidP="003C1C91">
      <w:pPr>
        <w:tabs>
          <w:tab w:val="clear" w:pos="10620"/>
        </w:tabs>
        <w:autoSpaceDE/>
        <w:autoSpaceDN/>
        <w:adjustRightInd/>
        <w:jc w:val="center"/>
      </w:pPr>
    </w:p>
    <w:p w14:paraId="731FC599" w14:textId="77777777" w:rsidR="00F03B26" w:rsidRDefault="00F03B26" w:rsidP="003C1C91">
      <w:pPr>
        <w:tabs>
          <w:tab w:val="clear" w:pos="10620"/>
        </w:tabs>
        <w:autoSpaceDE/>
        <w:autoSpaceDN/>
        <w:adjustRightInd/>
        <w:jc w:val="center"/>
      </w:pPr>
    </w:p>
    <w:p w14:paraId="3FDC8A4F" w14:textId="03881543" w:rsidR="003C1C91" w:rsidRDefault="003C1C91" w:rsidP="003C1C91">
      <w:pPr>
        <w:tabs>
          <w:tab w:val="clear" w:pos="10620"/>
        </w:tabs>
        <w:autoSpaceDE/>
        <w:autoSpaceDN/>
        <w:adjustRightInd/>
        <w:jc w:val="center"/>
      </w:pPr>
      <w:r>
        <w:drawing>
          <wp:inline distT="0" distB="0" distL="0" distR="0" wp14:anchorId="3EEAEC5E" wp14:editId="43F0C380">
            <wp:extent cx="1701210" cy="679463"/>
            <wp:effectExtent l="0" t="0" r="0" b="6350"/>
            <wp:docPr id="1306575473" name="Image 1" descr="Une image contenant Police, Graphique, logo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75473" name="Image 1" descr="Une image contenant Police, Graphique, logo, symbo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809" cy="68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FAF4" w14:textId="77777777" w:rsidR="002C0E43" w:rsidRDefault="002C0E43" w:rsidP="003C1C91">
      <w:pPr>
        <w:tabs>
          <w:tab w:val="clear" w:pos="10620"/>
        </w:tabs>
        <w:autoSpaceDE/>
        <w:autoSpaceDN/>
        <w:adjustRightInd/>
        <w:jc w:val="center"/>
      </w:pPr>
    </w:p>
    <w:p w14:paraId="5EDD8FEB" w14:textId="27EADFAD" w:rsidR="002C0E43" w:rsidRDefault="002C0E43">
      <w:pPr>
        <w:tabs>
          <w:tab w:val="clear" w:pos="10620"/>
        </w:tabs>
        <w:autoSpaceDE/>
        <w:autoSpaceDN/>
        <w:adjustRightInd/>
        <w:spacing w:after="0"/>
        <w:jc w:val="left"/>
      </w:pPr>
      <w:r>
        <w:br w:type="page"/>
      </w:r>
    </w:p>
    <w:p w14:paraId="42FD5EBC" w14:textId="77777777" w:rsidR="002528CA" w:rsidRDefault="002528CA" w:rsidP="002528CA">
      <w:pPr>
        <w:pStyle w:val="Titre1"/>
      </w:pPr>
      <w:r>
        <w:lastRenderedPageBreak/>
        <w:t>Contexte</w:t>
      </w:r>
    </w:p>
    <w:p w14:paraId="661A935F" w14:textId="60F141B9" w:rsidR="00A818E2" w:rsidRPr="00A818E2" w:rsidRDefault="00A818E2" w:rsidP="00350462">
      <w:pPr>
        <w:jc w:val="left"/>
      </w:pPr>
      <w:r w:rsidRPr="00A818E2">
        <w:t xml:space="preserve">Chaque étudiant doit concevoir et développer un </w:t>
      </w:r>
      <w:r w:rsidRPr="00A818E2">
        <w:rPr>
          <w:b/>
          <w:bCs/>
        </w:rPr>
        <w:t>Portfolio numérique</w:t>
      </w:r>
      <w:r w:rsidRPr="00A818E2">
        <w:t xml:space="preserve"> sous forme de site web dynamique.</w:t>
      </w:r>
      <w:r w:rsidR="0023227C">
        <w:t xml:space="preserve"> </w:t>
      </w:r>
      <w:r w:rsidRPr="00A818E2">
        <w:t>Ce site servira à :</w:t>
      </w:r>
    </w:p>
    <w:p w14:paraId="2494890B" w14:textId="77777777" w:rsidR="00A818E2" w:rsidRPr="00A818E2" w:rsidRDefault="00A818E2" w:rsidP="003916BB">
      <w:pPr>
        <w:numPr>
          <w:ilvl w:val="0"/>
          <w:numId w:val="3"/>
        </w:numPr>
        <w:jc w:val="left"/>
      </w:pPr>
      <w:r w:rsidRPr="00A818E2">
        <w:t>présenter son parcours,</w:t>
      </w:r>
    </w:p>
    <w:p w14:paraId="715A2331" w14:textId="77777777" w:rsidR="00A818E2" w:rsidRPr="00A818E2" w:rsidRDefault="00A818E2" w:rsidP="003916BB">
      <w:pPr>
        <w:numPr>
          <w:ilvl w:val="0"/>
          <w:numId w:val="3"/>
        </w:numPr>
        <w:jc w:val="left"/>
      </w:pPr>
      <w:r w:rsidRPr="00A818E2">
        <w:t>valoriser ses compétences techniques et transversales,</w:t>
      </w:r>
    </w:p>
    <w:p w14:paraId="2A04F17C" w14:textId="77777777" w:rsidR="00A818E2" w:rsidRPr="00A818E2" w:rsidRDefault="00A818E2" w:rsidP="003916BB">
      <w:pPr>
        <w:numPr>
          <w:ilvl w:val="0"/>
          <w:numId w:val="3"/>
        </w:numPr>
        <w:jc w:val="left"/>
      </w:pPr>
      <w:r w:rsidRPr="00A818E2">
        <w:t>mettre en avant ses projets et réalisations dans le cadre du BTS SIO.</w:t>
      </w:r>
    </w:p>
    <w:p w14:paraId="1AB0DE11" w14:textId="77777777" w:rsidR="00A818E2" w:rsidRPr="00A818E2" w:rsidRDefault="00A818E2" w:rsidP="00350462">
      <w:pPr>
        <w:jc w:val="left"/>
      </w:pPr>
      <w:r w:rsidRPr="00A818E2">
        <w:t xml:space="preserve">La réalisation de ce Portfolio est </w:t>
      </w:r>
      <w:r w:rsidRPr="00A818E2">
        <w:rPr>
          <w:b/>
          <w:bCs/>
        </w:rPr>
        <w:t>obligatoire dans le cadre de l’épreuve E5 du BTS SIO</w:t>
      </w:r>
      <w:r w:rsidRPr="00A818E2">
        <w:t>.</w:t>
      </w:r>
      <w:r w:rsidRPr="00A818E2">
        <w:br/>
      </w:r>
      <w:r w:rsidRPr="00A818E2">
        <w:rPr>
          <w:rFonts w:ascii="Segoe UI Emoji" w:hAnsi="Segoe UI Emoji" w:cs="Segoe UI Emoji"/>
        </w:rPr>
        <w:t>⚠️</w:t>
      </w:r>
      <w:r w:rsidRPr="00A818E2">
        <w:t xml:space="preserve"> Tout </w:t>
      </w:r>
      <w:r w:rsidRPr="00A818E2">
        <w:rPr>
          <w:rFonts w:cs="Arial"/>
        </w:rPr>
        <w:t>é</w:t>
      </w:r>
      <w:r w:rsidRPr="00A818E2">
        <w:t>tudiant qui ne remet pas un Portfolio fonctionnel et conforme au pr</w:t>
      </w:r>
      <w:r w:rsidRPr="00A818E2">
        <w:rPr>
          <w:rFonts w:cs="Arial"/>
        </w:rPr>
        <w:t>é</w:t>
      </w:r>
      <w:r w:rsidRPr="00A818E2">
        <w:t xml:space="preserve">sent cahier des charges se verra appliquer une </w:t>
      </w:r>
      <w:r w:rsidRPr="00A818E2">
        <w:rPr>
          <w:b/>
          <w:bCs/>
        </w:rPr>
        <w:t>pénalité automatique de –10 points sur la note finale de l’épreuve E5 (note sur 20)</w:t>
      </w:r>
      <w:r w:rsidRPr="00A818E2">
        <w:t>.</w:t>
      </w:r>
      <w:r w:rsidRPr="00A818E2">
        <w:br/>
        <w:t xml:space="preserve">Cette pénalité est décidée et appliquée par les </w:t>
      </w:r>
      <w:r w:rsidRPr="00A818E2">
        <w:rPr>
          <w:b/>
          <w:bCs/>
        </w:rPr>
        <w:t>jurys officiels du rectorat</w:t>
      </w:r>
      <w:r w:rsidRPr="00A818E2">
        <w:t>, et non par l’école IRIS.</w:t>
      </w:r>
    </w:p>
    <w:p w14:paraId="0E43F89D" w14:textId="77777777" w:rsidR="00A818E2" w:rsidRPr="00A818E2" w:rsidRDefault="00A818E2" w:rsidP="00350462">
      <w:pPr>
        <w:jc w:val="left"/>
      </w:pPr>
      <w:r w:rsidRPr="00A818E2">
        <w:t xml:space="preserve">Le projet doit être réalisé </w:t>
      </w:r>
      <w:r w:rsidRPr="00A818E2">
        <w:rPr>
          <w:b/>
          <w:bCs/>
        </w:rPr>
        <w:t>from scratch</w:t>
      </w:r>
      <w:r w:rsidRPr="00A818E2">
        <w:t>, sans recours à un CMS existant (WordPress, Joomla, Drupal, etc.).</w:t>
      </w:r>
      <w:r w:rsidRPr="00A818E2">
        <w:br/>
        <w:t>Le code doit être intégralement produit par l’étudiant, avec possibilité d’utiliser des librairies ou frameworks spécifiques, à condition qu’ils soient correctement intégrés et justifiés.</w:t>
      </w:r>
    </w:p>
    <w:p w14:paraId="60A5489E" w14:textId="77777777" w:rsidR="00A818E2" w:rsidRPr="00A818E2" w:rsidRDefault="00A818E2" w:rsidP="00350462">
      <w:pPr>
        <w:jc w:val="left"/>
      </w:pPr>
      <w:r w:rsidRPr="00A818E2">
        <w:t xml:space="preserve">Le Portfolio devra s’appuyer sur une logique de </w:t>
      </w:r>
      <w:r w:rsidRPr="00A818E2">
        <w:rPr>
          <w:b/>
          <w:bCs/>
        </w:rPr>
        <w:t>CMS minimaliste</w:t>
      </w:r>
      <w:r w:rsidRPr="00A818E2">
        <w:t xml:space="preserve"> comprenant :</w:t>
      </w:r>
    </w:p>
    <w:p w14:paraId="3FDFCE55" w14:textId="77777777" w:rsidR="00A818E2" w:rsidRPr="00A818E2" w:rsidRDefault="00A818E2" w:rsidP="003916BB">
      <w:pPr>
        <w:numPr>
          <w:ilvl w:val="0"/>
          <w:numId w:val="4"/>
        </w:numPr>
        <w:jc w:val="left"/>
      </w:pPr>
      <w:r w:rsidRPr="00A818E2">
        <w:t xml:space="preserve">un </w:t>
      </w:r>
      <w:r w:rsidRPr="00A818E2">
        <w:rPr>
          <w:b/>
          <w:bCs/>
        </w:rPr>
        <w:t>front-office</w:t>
      </w:r>
      <w:r w:rsidRPr="00A818E2">
        <w:t xml:space="preserve"> accessible aux visiteurs (affichage du contenu),</w:t>
      </w:r>
    </w:p>
    <w:p w14:paraId="07FB732A" w14:textId="77777777" w:rsidR="00A818E2" w:rsidRPr="00A818E2" w:rsidRDefault="00A818E2" w:rsidP="003916BB">
      <w:pPr>
        <w:numPr>
          <w:ilvl w:val="0"/>
          <w:numId w:val="4"/>
        </w:numPr>
        <w:jc w:val="left"/>
      </w:pPr>
      <w:r w:rsidRPr="00A818E2">
        <w:t xml:space="preserve">un </w:t>
      </w:r>
      <w:r w:rsidRPr="00A818E2">
        <w:rPr>
          <w:b/>
          <w:bCs/>
        </w:rPr>
        <w:t>back-office</w:t>
      </w:r>
      <w:r w:rsidRPr="00A818E2">
        <w:t xml:space="preserve"> réservé à l’administrateur (gestion des pages, médias, menus).</w:t>
      </w:r>
    </w:p>
    <w:p w14:paraId="547DD565" w14:textId="77777777" w:rsidR="00A818E2" w:rsidRPr="00A818E2" w:rsidRDefault="00A818E2" w:rsidP="00350462">
      <w:pPr>
        <w:jc w:val="left"/>
      </w:pPr>
      <w:r w:rsidRPr="00A818E2">
        <w:t xml:space="preserve">Le projet est </w:t>
      </w:r>
      <w:r w:rsidRPr="00A818E2">
        <w:rPr>
          <w:b/>
          <w:bCs/>
        </w:rPr>
        <w:t>individuel</w:t>
      </w:r>
      <w:r w:rsidRPr="00A818E2">
        <w:t xml:space="preserve"> et s’étale sur </w:t>
      </w:r>
      <w:r w:rsidRPr="00A818E2">
        <w:rPr>
          <w:b/>
          <w:bCs/>
        </w:rPr>
        <w:t>10 mercredis consécutifs</w:t>
      </w:r>
      <w:r w:rsidRPr="00A818E2">
        <w:t>.</w:t>
      </w:r>
      <w:r w:rsidRPr="00A818E2">
        <w:br/>
        <w:t xml:space="preserve">À l’issue de ces 10 séances, chaque étudiant devra présenter un site Portfolio complet, fonctionnel et respectant le </w:t>
      </w:r>
      <w:r w:rsidRPr="00A818E2">
        <w:rPr>
          <w:b/>
          <w:bCs/>
        </w:rPr>
        <w:t>cahier des charges fonctionnel (CDCF)</w:t>
      </w:r>
      <w:r w:rsidRPr="00A818E2">
        <w:t xml:space="preserve"> fourni.</w:t>
      </w:r>
    </w:p>
    <w:p w14:paraId="0B7270E9" w14:textId="77777777" w:rsidR="00DF0A63" w:rsidRDefault="00DF0A63" w:rsidP="002528CA"/>
    <w:p w14:paraId="6F2DD74A" w14:textId="0624A9B6" w:rsidR="00BE60D8" w:rsidRDefault="00BE60D8">
      <w:pPr>
        <w:tabs>
          <w:tab w:val="clear" w:pos="10620"/>
        </w:tabs>
        <w:autoSpaceDE/>
        <w:autoSpaceDN/>
        <w:adjustRightInd/>
        <w:spacing w:after="0"/>
        <w:jc w:val="left"/>
      </w:pPr>
      <w:r>
        <w:br w:type="page"/>
      </w:r>
    </w:p>
    <w:p w14:paraId="58FE4EB7" w14:textId="77777777" w:rsidR="002528CA" w:rsidRDefault="002528CA" w:rsidP="002528CA">
      <w:pPr>
        <w:pStyle w:val="Titre1"/>
      </w:pPr>
      <w:r>
        <w:lastRenderedPageBreak/>
        <w:t>Cahier des charges fonctionnel (CDCF)</w:t>
      </w:r>
    </w:p>
    <w:p w14:paraId="34F49625" w14:textId="77777777" w:rsidR="002528CA" w:rsidRDefault="002528CA" w:rsidP="002528CA">
      <w:pPr>
        <w:pStyle w:val="Titre2"/>
      </w:pPr>
      <w:r>
        <w:t>Menus obligatoires</w:t>
      </w:r>
    </w:p>
    <w:p w14:paraId="3DD918C0" w14:textId="61BD4FC5" w:rsidR="008019C9" w:rsidRDefault="008019C9" w:rsidP="008019C9">
      <w:r w:rsidRPr="008019C9">
        <w:t>Le Portfolio doit obligatoirement comporter les menus suivants :</w:t>
      </w:r>
    </w:p>
    <w:p w14:paraId="750CEED5" w14:textId="77777777" w:rsidR="008019C9" w:rsidRPr="008019C9" w:rsidRDefault="008019C9" w:rsidP="008019C9"/>
    <w:p w14:paraId="33493D7B" w14:textId="77777777" w:rsidR="002528CA" w:rsidRDefault="002528CA" w:rsidP="002528CA">
      <w:pPr>
        <w:pStyle w:val="Titre3"/>
      </w:pPr>
      <w:r>
        <w:t>Menu principal (haut du site)</w:t>
      </w:r>
    </w:p>
    <w:p w14:paraId="450E1C57" w14:textId="77777777" w:rsidR="003B1509" w:rsidRDefault="005A40D3" w:rsidP="003916BB">
      <w:pPr>
        <w:pStyle w:val="Paragraphedeliste"/>
        <w:numPr>
          <w:ilvl w:val="0"/>
          <w:numId w:val="6"/>
        </w:numPr>
      </w:pPr>
      <w:r w:rsidRPr="005A40D3">
        <w:t>Accueil</w:t>
      </w:r>
    </w:p>
    <w:p w14:paraId="16856775" w14:textId="77777777" w:rsidR="003B1509" w:rsidRDefault="005A40D3" w:rsidP="003916BB">
      <w:pPr>
        <w:pStyle w:val="Paragraphedeliste"/>
        <w:numPr>
          <w:ilvl w:val="0"/>
          <w:numId w:val="6"/>
        </w:numPr>
      </w:pPr>
      <w:r w:rsidRPr="005A40D3">
        <w:t>Présentation du BTS SIO</w:t>
      </w:r>
    </w:p>
    <w:p w14:paraId="69583F5C" w14:textId="77777777" w:rsidR="003B1509" w:rsidRDefault="005A40D3" w:rsidP="003916BB">
      <w:pPr>
        <w:pStyle w:val="Paragraphedeliste"/>
        <w:numPr>
          <w:ilvl w:val="0"/>
          <w:numId w:val="6"/>
        </w:numPr>
      </w:pPr>
      <w:r w:rsidRPr="005A40D3">
        <w:t>Mon profil</w:t>
      </w:r>
    </w:p>
    <w:p w14:paraId="2CA6A879" w14:textId="77777777" w:rsidR="003B1509" w:rsidRDefault="005A40D3" w:rsidP="003916BB">
      <w:pPr>
        <w:pStyle w:val="Paragraphedeliste"/>
        <w:numPr>
          <w:ilvl w:val="1"/>
          <w:numId w:val="6"/>
        </w:numPr>
      </w:pPr>
      <w:r w:rsidRPr="005A40D3">
        <w:t>Présentation personnelle et parcours</w:t>
      </w:r>
    </w:p>
    <w:p w14:paraId="7A03DCED" w14:textId="77777777" w:rsidR="003B1509" w:rsidRDefault="005A40D3" w:rsidP="003916BB">
      <w:pPr>
        <w:pStyle w:val="Paragraphedeliste"/>
        <w:numPr>
          <w:ilvl w:val="1"/>
          <w:numId w:val="6"/>
        </w:numPr>
      </w:pPr>
      <w:r w:rsidRPr="005A40D3">
        <w:t>Carte Google Maps pour se situer</w:t>
      </w:r>
    </w:p>
    <w:p w14:paraId="2811946B" w14:textId="77777777" w:rsidR="003B1509" w:rsidRDefault="005A40D3" w:rsidP="003916BB">
      <w:pPr>
        <w:pStyle w:val="Paragraphedeliste"/>
        <w:numPr>
          <w:ilvl w:val="0"/>
          <w:numId w:val="6"/>
        </w:numPr>
      </w:pPr>
      <w:r w:rsidRPr="005A40D3">
        <w:t>Mes compétences</w:t>
      </w:r>
    </w:p>
    <w:p w14:paraId="449DFC49" w14:textId="77777777" w:rsidR="003B1509" w:rsidRDefault="005A40D3" w:rsidP="003916BB">
      <w:pPr>
        <w:pStyle w:val="Paragraphedeliste"/>
        <w:numPr>
          <w:ilvl w:val="1"/>
          <w:numId w:val="6"/>
        </w:numPr>
      </w:pPr>
      <w:r w:rsidRPr="005A40D3">
        <w:t>Compétences techniques</w:t>
      </w:r>
    </w:p>
    <w:p w14:paraId="71A0C775" w14:textId="77777777" w:rsidR="003B1509" w:rsidRDefault="005A40D3" w:rsidP="003916BB">
      <w:pPr>
        <w:pStyle w:val="Paragraphedeliste"/>
        <w:numPr>
          <w:ilvl w:val="1"/>
          <w:numId w:val="6"/>
        </w:numPr>
      </w:pPr>
      <w:r w:rsidRPr="005A40D3">
        <w:t>Soft skills</w:t>
      </w:r>
    </w:p>
    <w:p w14:paraId="0EED17E7" w14:textId="258B71FD" w:rsidR="003B1509" w:rsidRDefault="005A40D3" w:rsidP="003916BB">
      <w:pPr>
        <w:pStyle w:val="Paragraphedeliste"/>
        <w:numPr>
          <w:ilvl w:val="0"/>
          <w:numId w:val="6"/>
        </w:numPr>
      </w:pPr>
      <w:r w:rsidRPr="005A40D3">
        <w:t>Mes projets</w:t>
      </w:r>
    </w:p>
    <w:p w14:paraId="64BBBA41" w14:textId="77777777" w:rsidR="003B1509" w:rsidRDefault="005A40D3" w:rsidP="003916BB">
      <w:pPr>
        <w:pStyle w:val="Paragraphedeliste"/>
        <w:numPr>
          <w:ilvl w:val="1"/>
          <w:numId w:val="6"/>
        </w:numPr>
      </w:pPr>
      <w:r w:rsidRPr="005A40D3">
        <w:t>Épreuve E5</w:t>
      </w:r>
    </w:p>
    <w:p w14:paraId="26DFDC38" w14:textId="77777777" w:rsidR="003B1509" w:rsidRDefault="005A40D3" w:rsidP="003916BB">
      <w:pPr>
        <w:pStyle w:val="Paragraphedeliste"/>
        <w:numPr>
          <w:ilvl w:val="2"/>
          <w:numId w:val="6"/>
        </w:numPr>
      </w:pPr>
      <w:r w:rsidRPr="005A40D3">
        <w:t>Présentation Épreuve E5</w:t>
      </w:r>
    </w:p>
    <w:p w14:paraId="08C9DD93" w14:textId="77777777" w:rsidR="003B1509" w:rsidRDefault="005A40D3" w:rsidP="003916BB">
      <w:pPr>
        <w:pStyle w:val="Paragraphedeliste"/>
        <w:numPr>
          <w:ilvl w:val="2"/>
          <w:numId w:val="6"/>
        </w:numPr>
      </w:pPr>
      <w:r w:rsidRPr="005A40D3">
        <w:t>Mes missions E5</w:t>
      </w:r>
    </w:p>
    <w:p w14:paraId="7C4FAFB7" w14:textId="77777777" w:rsidR="003B1509" w:rsidRDefault="005A40D3" w:rsidP="003916BB">
      <w:pPr>
        <w:pStyle w:val="Paragraphedeliste"/>
        <w:numPr>
          <w:ilvl w:val="2"/>
          <w:numId w:val="6"/>
        </w:numPr>
      </w:pPr>
      <w:r w:rsidRPr="005A40D3">
        <w:t>Tableau de synthèse</w:t>
      </w:r>
    </w:p>
    <w:p w14:paraId="43665D50" w14:textId="77777777" w:rsidR="003B1509" w:rsidRDefault="005A40D3" w:rsidP="003916BB">
      <w:pPr>
        <w:pStyle w:val="Paragraphedeliste"/>
        <w:numPr>
          <w:ilvl w:val="2"/>
          <w:numId w:val="6"/>
        </w:numPr>
      </w:pPr>
      <w:r w:rsidRPr="005A40D3">
        <w:t>PowerPoint soutenance E5</w:t>
      </w:r>
    </w:p>
    <w:p w14:paraId="51687729" w14:textId="77777777" w:rsidR="003B1509" w:rsidRDefault="005A40D3" w:rsidP="003916BB">
      <w:pPr>
        <w:pStyle w:val="Paragraphedeliste"/>
        <w:numPr>
          <w:ilvl w:val="2"/>
          <w:numId w:val="6"/>
        </w:numPr>
      </w:pPr>
      <w:r w:rsidRPr="005A40D3">
        <w:t>Ma veille</w:t>
      </w:r>
    </w:p>
    <w:p w14:paraId="3237FA17" w14:textId="77777777" w:rsidR="003B1509" w:rsidRDefault="005A40D3" w:rsidP="003916BB">
      <w:pPr>
        <w:pStyle w:val="Paragraphedeliste"/>
        <w:numPr>
          <w:ilvl w:val="2"/>
          <w:numId w:val="6"/>
        </w:numPr>
      </w:pPr>
      <w:r w:rsidRPr="005A40D3">
        <w:t>Rapports de mission en entreprise</w:t>
      </w:r>
    </w:p>
    <w:p w14:paraId="176BB7F2" w14:textId="77777777" w:rsidR="003B1509" w:rsidRDefault="005A40D3" w:rsidP="003916BB">
      <w:pPr>
        <w:pStyle w:val="Paragraphedeliste"/>
        <w:numPr>
          <w:ilvl w:val="3"/>
          <w:numId w:val="6"/>
        </w:numPr>
      </w:pPr>
      <w:r w:rsidRPr="005A40D3">
        <w:t>Rapport 1ère année (stage / alternance)</w:t>
      </w:r>
    </w:p>
    <w:p w14:paraId="5EAE6F71" w14:textId="77777777" w:rsidR="003B1509" w:rsidRDefault="005A40D3" w:rsidP="003916BB">
      <w:pPr>
        <w:pStyle w:val="Paragraphedeliste"/>
        <w:numPr>
          <w:ilvl w:val="3"/>
          <w:numId w:val="6"/>
        </w:numPr>
      </w:pPr>
      <w:r w:rsidRPr="005A40D3">
        <w:t>Rapport 2ème année (stage / alternance)</w:t>
      </w:r>
    </w:p>
    <w:p w14:paraId="6AEFA748" w14:textId="77777777" w:rsidR="003B1509" w:rsidRDefault="005A40D3" w:rsidP="003916BB">
      <w:pPr>
        <w:pStyle w:val="Paragraphedeliste"/>
        <w:numPr>
          <w:ilvl w:val="1"/>
          <w:numId w:val="6"/>
        </w:numPr>
      </w:pPr>
      <w:r w:rsidRPr="005A40D3">
        <w:t>Épreuve E6</w:t>
      </w:r>
    </w:p>
    <w:p w14:paraId="29615DF1" w14:textId="77777777" w:rsidR="003B1509" w:rsidRDefault="005A40D3" w:rsidP="003916BB">
      <w:pPr>
        <w:pStyle w:val="Paragraphedeliste"/>
        <w:numPr>
          <w:ilvl w:val="2"/>
          <w:numId w:val="6"/>
        </w:numPr>
      </w:pPr>
      <w:r w:rsidRPr="005A40D3">
        <w:t>Présentation Épreuve E6</w:t>
      </w:r>
    </w:p>
    <w:p w14:paraId="3028ED20" w14:textId="77777777" w:rsidR="003B1509" w:rsidRDefault="005A40D3" w:rsidP="003916BB">
      <w:pPr>
        <w:pStyle w:val="Paragraphedeliste"/>
        <w:numPr>
          <w:ilvl w:val="2"/>
          <w:numId w:val="6"/>
        </w:numPr>
      </w:pPr>
      <w:r w:rsidRPr="005A40D3">
        <w:t>Mes 2 réalisations</w:t>
      </w:r>
    </w:p>
    <w:p w14:paraId="7944CD97" w14:textId="604E1FDB" w:rsidR="005A40D3" w:rsidRPr="005A40D3" w:rsidRDefault="005A40D3" w:rsidP="003916BB">
      <w:pPr>
        <w:pStyle w:val="Paragraphedeliste"/>
        <w:numPr>
          <w:ilvl w:val="1"/>
          <w:numId w:val="6"/>
        </w:numPr>
      </w:pPr>
      <w:r w:rsidRPr="005A40D3">
        <w:t>Autres projets scolaires ou personnels (optionnel)</w:t>
      </w:r>
    </w:p>
    <w:p w14:paraId="5F902572" w14:textId="0014E399" w:rsidR="005A40D3" w:rsidRPr="005A40D3" w:rsidRDefault="005A40D3" w:rsidP="003916BB">
      <w:pPr>
        <w:pStyle w:val="Paragraphedeliste"/>
        <w:numPr>
          <w:ilvl w:val="0"/>
          <w:numId w:val="6"/>
        </w:numPr>
      </w:pPr>
      <w:r w:rsidRPr="005A40D3">
        <w:t>Ma passion (galerie de photos défilante)</w:t>
      </w:r>
    </w:p>
    <w:p w14:paraId="65F9D732" w14:textId="77777777" w:rsidR="003B1509" w:rsidRDefault="005A40D3" w:rsidP="003916BB">
      <w:pPr>
        <w:pStyle w:val="Paragraphedeliste"/>
        <w:numPr>
          <w:ilvl w:val="0"/>
          <w:numId w:val="6"/>
        </w:numPr>
      </w:pPr>
      <w:r w:rsidRPr="005A40D3">
        <w:t>Contact</w:t>
      </w:r>
    </w:p>
    <w:p w14:paraId="25AC65E9" w14:textId="77777777" w:rsidR="003B1509" w:rsidRDefault="005A40D3" w:rsidP="003916BB">
      <w:pPr>
        <w:pStyle w:val="Paragraphedeliste"/>
        <w:numPr>
          <w:ilvl w:val="1"/>
          <w:numId w:val="6"/>
        </w:numPr>
      </w:pPr>
      <w:r w:rsidRPr="005A40D3">
        <w:t>Coordonnées</w:t>
      </w:r>
    </w:p>
    <w:p w14:paraId="455F0D4F" w14:textId="77777777" w:rsidR="003B1509" w:rsidRDefault="005A40D3" w:rsidP="003916BB">
      <w:pPr>
        <w:pStyle w:val="Paragraphedeliste"/>
        <w:numPr>
          <w:ilvl w:val="1"/>
          <w:numId w:val="6"/>
        </w:numPr>
      </w:pPr>
      <w:r w:rsidRPr="005A40D3">
        <w:t>Carte de localisation</w:t>
      </w:r>
    </w:p>
    <w:p w14:paraId="43A1CE4F" w14:textId="105C70C6" w:rsidR="005A40D3" w:rsidRPr="005A40D3" w:rsidRDefault="005A40D3" w:rsidP="003916BB">
      <w:pPr>
        <w:pStyle w:val="Paragraphedeliste"/>
        <w:numPr>
          <w:ilvl w:val="1"/>
          <w:numId w:val="6"/>
        </w:numPr>
      </w:pPr>
      <w:r w:rsidRPr="005A40D3">
        <w:t>Formulaire de contact (avec notification par email)</w:t>
      </w:r>
    </w:p>
    <w:p w14:paraId="6885C2A6" w14:textId="77777777" w:rsidR="003B1509" w:rsidRDefault="005A40D3" w:rsidP="003916BB">
      <w:pPr>
        <w:pStyle w:val="Paragraphedeliste"/>
        <w:numPr>
          <w:ilvl w:val="0"/>
          <w:numId w:val="6"/>
        </w:numPr>
      </w:pPr>
      <w:r w:rsidRPr="005A40D3">
        <w:t>Assistance (optionnel)</w:t>
      </w:r>
    </w:p>
    <w:p w14:paraId="7602B38B" w14:textId="77777777" w:rsidR="003B1509" w:rsidRDefault="005A40D3" w:rsidP="003916BB">
      <w:pPr>
        <w:pStyle w:val="Paragraphedeliste"/>
        <w:numPr>
          <w:ilvl w:val="1"/>
          <w:numId w:val="6"/>
        </w:numPr>
      </w:pPr>
      <w:r w:rsidRPr="005A40D3">
        <w:t>Téléchargement Teamviewer</w:t>
      </w:r>
    </w:p>
    <w:p w14:paraId="47EE1A9A" w14:textId="6BE2C73F" w:rsidR="00BC0C7A" w:rsidRDefault="005A40D3" w:rsidP="003916BB">
      <w:pPr>
        <w:pStyle w:val="Paragraphedeliste"/>
        <w:numPr>
          <w:ilvl w:val="1"/>
          <w:numId w:val="6"/>
        </w:numPr>
      </w:pPr>
      <w:r w:rsidRPr="005A40D3">
        <w:t>Mini-guides imagés (installation et utilisation)</w:t>
      </w:r>
    </w:p>
    <w:p w14:paraId="769B8767" w14:textId="77777777" w:rsidR="00BC0C7A" w:rsidRDefault="00BC0C7A" w:rsidP="00BC0C7A"/>
    <w:p w14:paraId="577BE5CA" w14:textId="77777777" w:rsidR="00BC0C7A" w:rsidRPr="00BC0C7A" w:rsidRDefault="00BC0C7A" w:rsidP="00BC0C7A"/>
    <w:p w14:paraId="2DB13D61" w14:textId="77777777" w:rsidR="002528CA" w:rsidRDefault="002528CA" w:rsidP="002528CA">
      <w:pPr>
        <w:pStyle w:val="Titre3"/>
      </w:pPr>
      <w:r>
        <w:t>Menu de pied de page</w:t>
      </w:r>
    </w:p>
    <w:p w14:paraId="2415BF18" w14:textId="0FA76E3C" w:rsidR="003B1509" w:rsidRPr="003B1509" w:rsidRDefault="003B1509" w:rsidP="003916BB">
      <w:pPr>
        <w:pStyle w:val="Paragraphedeliste"/>
        <w:numPr>
          <w:ilvl w:val="0"/>
          <w:numId w:val="5"/>
        </w:numPr>
      </w:pPr>
      <w:r w:rsidRPr="003B1509">
        <w:t>Mentions légales (obligatoire – conformité RGPD)</w:t>
      </w:r>
    </w:p>
    <w:p w14:paraId="7150B9C2" w14:textId="6B993041" w:rsidR="003B1509" w:rsidRPr="003B1509" w:rsidRDefault="003B1509" w:rsidP="003916BB">
      <w:pPr>
        <w:pStyle w:val="Paragraphedeliste"/>
        <w:numPr>
          <w:ilvl w:val="0"/>
          <w:numId w:val="5"/>
        </w:numPr>
      </w:pPr>
      <w:r w:rsidRPr="003B1509">
        <w:t>Politique de confidentialité (optionnel)</w:t>
      </w:r>
    </w:p>
    <w:p w14:paraId="60594E04" w14:textId="77777777" w:rsidR="00BC0C7A" w:rsidRDefault="00BC0C7A" w:rsidP="00BC0C7A"/>
    <w:p w14:paraId="3536EE9E" w14:textId="77777777" w:rsidR="00BC0C7A" w:rsidRPr="00BC0C7A" w:rsidRDefault="00BC0C7A" w:rsidP="00BC0C7A"/>
    <w:p w14:paraId="4B75E155" w14:textId="77777777" w:rsidR="002528CA" w:rsidRDefault="002528CA" w:rsidP="00DF35B6">
      <w:pPr>
        <w:pStyle w:val="Titre2"/>
      </w:pPr>
      <w:r>
        <w:lastRenderedPageBreak/>
        <w:t>Fonctionnalités du CMS</w:t>
      </w:r>
    </w:p>
    <w:p w14:paraId="64C09316" w14:textId="167FAA95" w:rsidR="00EC4EF6" w:rsidRDefault="00EC4EF6" w:rsidP="00EC4EF6">
      <w:r w:rsidRPr="00EC4EF6">
        <w:t>Le Portfolio doit obligatoirement intégrer les fonctionnalités suivantes :</w:t>
      </w:r>
    </w:p>
    <w:p w14:paraId="4F1C612E" w14:textId="77777777" w:rsidR="00EC4EF6" w:rsidRPr="00EC4EF6" w:rsidRDefault="00EC4EF6" w:rsidP="00EC4EF6"/>
    <w:p w14:paraId="77A708ED" w14:textId="4B87A0F9" w:rsidR="007A46B6" w:rsidRDefault="007A46B6" w:rsidP="00381E79">
      <w:pPr>
        <w:pStyle w:val="Titre3"/>
      </w:pPr>
      <w:r>
        <w:t>Système de routage</w:t>
      </w:r>
    </w:p>
    <w:p w14:paraId="0006534C" w14:textId="011DDAA1" w:rsidR="00202B83" w:rsidRPr="00202B83" w:rsidRDefault="00202B83" w:rsidP="00202B83">
      <w:r w:rsidRPr="00202B83">
        <w:t xml:space="preserve">Mise en place d’un </w:t>
      </w:r>
      <w:r w:rsidRPr="00202B83">
        <w:rPr>
          <w:b/>
          <w:bCs/>
        </w:rPr>
        <w:t>système de routes</w:t>
      </w:r>
      <w:r w:rsidRPr="00202B83">
        <w:t xml:space="preserve"> permettant d’obtenir des </w:t>
      </w:r>
      <w:r w:rsidRPr="00202B83">
        <w:rPr>
          <w:b/>
          <w:bCs/>
        </w:rPr>
        <w:t>URLs propres et lisibles</w:t>
      </w:r>
      <w:r w:rsidRPr="00202B83">
        <w:t>.</w:t>
      </w:r>
    </w:p>
    <w:p w14:paraId="0DB62F41" w14:textId="77777777" w:rsidR="00202B83" w:rsidRPr="00202B83" w:rsidRDefault="00202B83" w:rsidP="003916BB">
      <w:pPr>
        <w:numPr>
          <w:ilvl w:val="0"/>
          <w:numId w:val="7"/>
        </w:numPr>
      </w:pPr>
      <w:r w:rsidRPr="00202B83">
        <w:t>Exemple : /accueil, /mes-projets, /epreuve-e5/mes-missions</w:t>
      </w:r>
    </w:p>
    <w:p w14:paraId="213F7D46" w14:textId="77777777" w:rsidR="00202B83" w:rsidRPr="00202B83" w:rsidRDefault="00202B83" w:rsidP="003916BB">
      <w:pPr>
        <w:numPr>
          <w:ilvl w:val="0"/>
          <w:numId w:val="7"/>
        </w:numPr>
      </w:pPr>
      <w:r w:rsidRPr="00202B83">
        <w:t>(et non page.php?id=12)</w:t>
      </w:r>
    </w:p>
    <w:p w14:paraId="1BB5B174" w14:textId="71590044" w:rsidR="00202B83" w:rsidRPr="00202B83" w:rsidRDefault="00202B83" w:rsidP="00202B83">
      <w:r w:rsidRPr="00202B83">
        <w:t>Gestion des routes dynamiques pour l’affichage des pages stockées en base de données.</w:t>
      </w:r>
    </w:p>
    <w:p w14:paraId="24657A4C" w14:textId="759520A7" w:rsidR="00202B83" w:rsidRPr="00202B83" w:rsidRDefault="00202B83" w:rsidP="00202B83">
      <w:r>
        <w:t>A</w:t>
      </w:r>
      <w:r w:rsidRPr="00202B83">
        <w:t xml:space="preserve">ssociation automatique entre les </w:t>
      </w:r>
      <w:r w:rsidRPr="00202B83">
        <w:rPr>
          <w:b/>
          <w:bCs/>
        </w:rPr>
        <w:t>menus</w:t>
      </w:r>
      <w:r w:rsidRPr="00202B83">
        <w:t xml:space="preserve"> et les </w:t>
      </w:r>
      <w:r w:rsidRPr="00202B83">
        <w:rPr>
          <w:b/>
          <w:bCs/>
        </w:rPr>
        <w:t>routes</w:t>
      </w:r>
      <w:r w:rsidRPr="00202B83">
        <w:t xml:space="preserve"> correspondantes.</w:t>
      </w:r>
    </w:p>
    <w:p w14:paraId="64117034" w14:textId="5DDCAAE6" w:rsidR="00202B83" w:rsidRPr="00202B83" w:rsidRDefault="00202B83" w:rsidP="00202B83">
      <w:r w:rsidRPr="00202B83">
        <w:t>Utilisation possible d’un .htaccess (PHP/Apache) ou d’un équivalent (selon serveur choisi).</w:t>
      </w:r>
    </w:p>
    <w:p w14:paraId="583127FD" w14:textId="77777777" w:rsidR="00BC0C7A" w:rsidRPr="00BC0C7A" w:rsidRDefault="00BC0C7A" w:rsidP="00BC0C7A"/>
    <w:p w14:paraId="4E2E561D" w14:textId="6DB9455E" w:rsidR="002528CA" w:rsidRDefault="002528CA" w:rsidP="00381E79">
      <w:pPr>
        <w:pStyle w:val="Titre3"/>
      </w:pPr>
      <w:r>
        <w:t>Authentification</w:t>
      </w:r>
    </w:p>
    <w:p w14:paraId="7695E7A5" w14:textId="7FA20DCB" w:rsidR="00843DFB" w:rsidRPr="00843DFB" w:rsidRDefault="00843DFB" w:rsidP="00843DFB">
      <w:r w:rsidRPr="00843DFB">
        <w:t>Mise en place d’un système de connexion/déconnexion sécurisé.</w:t>
      </w:r>
    </w:p>
    <w:p w14:paraId="6FE48BAA" w14:textId="29573858" w:rsidR="00843DFB" w:rsidRPr="00843DFB" w:rsidRDefault="00843DFB" w:rsidP="00843DFB">
      <w:r w:rsidRPr="00843DFB">
        <w:t xml:space="preserve">Au minimum un </w:t>
      </w:r>
      <w:r w:rsidRPr="00843DFB">
        <w:rPr>
          <w:b/>
          <w:bCs/>
        </w:rPr>
        <w:t>compte administrateur</w:t>
      </w:r>
      <w:r w:rsidRPr="00843DFB">
        <w:t xml:space="preserve"> permettant d’accéder au back-office.</w:t>
      </w:r>
    </w:p>
    <w:p w14:paraId="2DCEFA29" w14:textId="014A9B34" w:rsidR="00843DFB" w:rsidRPr="00843DFB" w:rsidRDefault="00843DFB" w:rsidP="00843DFB">
      <w:r w:rsidRPr="00843DFB">
        <w:t>Gestion des sessions utilisateur (connexion persistante tant que la session est ouverte).</w:t>
      </w:r>
    </w:p>
    <w:p w14:paraId="785FC50B" w14:textId="38C579C1" w:rsidR="00843DFB" w:rsidRPr="00843DFB" w:rsidRDefault="00843DFB" w:rsidP="00843DFB">
      <w:r w:rsidRPr="00843DFB">
        <w:t>Hashage obligatoire des mots de passe (ex. bcrypt, Argon2).</w:t>
      </w:r>
    </w:p>
    <w:p w14:paraId="7FE58290" w14:textId="77777777" w:rsidR="00BC0C7A" w:rsidRPr="00BC0C7A" w:rsidRDefault="00BC0C7A" w:rsidP="00BC0C7A"/>
    <w:p w14:paraId="4C1237EE" w14:textId="77777777" w:rsidR="002528CA" w:rsidRDefault="002528CA" w:rsidP="007E3131">
      <w:pPr>
        <w:pStyle w:val="Titre3"/>
      </w:pPr>
      <w:r>
        <w:t>Gestion des contenus (back-office)</w:t>
      </w:r>
    </w:p>
    <w:p w14:paraId="7B04762C" w14:textId="3AD6A9DA" w:rsidR="003916BB" w:rsidRPr="003916BB" w:rsidRDefault="003916BB" w:rsidP="003916BB">
      <w:r w:rsidRPr="003916BB">
        <w:t>Interface d’administration permettant de :</w:t>
      </w:r>
    </w:p>
    <w:p w14:paraId="753678BB" w14:textId="77777777" w:rsidR="003916BB" w:rsidRPr="003916BB" w:rsidRDefault="003916BB" w:rsidP="003916BB">
      <w:pPr>
        <w:numPr>
          <w:ilvl w:val="0"/>
          <w:numId w:val="8"/>
        </w:numPr>
      </w:pPr>
      <w:r w:rsidRPr="003916BB">
        <w:rPr>
          <w:b/>
          <w:bCs/>
        </w:rPr>
        <w:t>Créer</w:t>
      </w:r>
      <w:r w:rsidRPr="003916BB">
        <w:t xml:space="preserve">, </w:t>
      </w:r>
      <w:r w:rsidRPr="003916BB">
        <w:rPr>
          <w:b/>
          <w:bCs/>
        </w:rPr>
        <w:t>modifier</w:t>
      </w:r>
      <w:r w:rsidRPr="003916BB">
        <w:t xml:space="preserve">, </w:t>
      </w:r>
      <w:r w:rsidRPr="003916BB">
        <w:rPr>
          <w:b/>
          <w:bCs/>
        </w:rPr>
        <w:t>supprimer</w:t>
      </w:r>
      <w:r w:rsidRPr="003916BB">
        <w:t xml:space="preserve"> des pages.</w:t>
      </w:r>
    </w:p>
    <w:p w14:paraId="45C29CCA" w14:textId="77777777" w:rsidR="003916BB" w:rsidRPr="003916BB" w:rsidRDefault="003916BB" w:rsidP="003916BB">
      <w:pPr>
        <w:numPr>
          <w:ilvl w:val="0"/>
          <w:numId w:val="8"/>
        </w:numPr>
      </w:pPr>
      <w:r w:rsidRPr="003916BB">
        <w:t>Ajouter du contenu texte (éditeur minimal, pas besoin d’un WYSIWYG complet).</w:t>
      </w:r>
    </w:p>
    <w:p w14:paraId="5605B8CA" w14:textId="77777777" w:rsidR="003916BB" w:rsidRPr="003916BB" w:rsidRDefault="003916BB" w:rsidP="003916BB">
      <w:pPr>
        <w:numPr>
          <w:ilvl w:val="0"/>
          <w:numId w:val="8"/>
        </w:numPr>
      </w:pPr>
      <w:r w:rsidRPr="003916BB">
        <w:t>Intégrer des images (upload) et des fichiers PDF (téléchargement possible côté visiteur).</w:t>
      </w:r>
    </w:p>
    <w:p w14:paraId="348EFB32" w14:textId="77777777" w:rsidR="003916BB" w:rsidRPr="003916BB" w:rsidRDefault="003916BB" w:rsidP="003916BB">
      <w:pPr>
        <w:numPr>
          <w:ilvl w:val="0"/>
          <w:numId w:val="8"/>
        </w:numPr>
      </w:pPr>
      <w:r w:rsidRPr="003916BB">
        <w:t>Organiser les menus : ajouter/supprimer des entrées, hiérarchiser (ex. Épreuve E5 → Missions → Rapports).</w:t>
      </w:r>
    </w:p>
    <w:p w14:paraId="6C477086" w14:textId="3C148EDA" w:rsidR="003916BB" w:rsidRPr="003916BB" w:rsidRDefault="003916BB" w:rsidP="003916BB">
      <w:r w:rsidRPr="003916BB">
        <w:t xml:space="preserve">Gestion d’une </w:t>
      </w:r>
      <w:r w:rsidRPr="003916BB">
        <w:rPr>
          <w:b/>
          <w:bCs/>
        </w:rPr>
        <w:t>galerie de photos défilante</w:t>
      </w:r>
      <w:r w:rsidRPr="003916BB">
        <w:t xml:space="preserve"> (ajout/suppression d’images).</w:t>
      </w:r>
    </w:p>
    <w:p w14:paraId="0BB4A9D6" w14:textId="0DDE5EC8" w:rsidR="003916BB" w:rsidRPr="003916BB" w:rsidRDefault="003916BB" w:rsidP="003916BB">
      <w:r w:rsidRPr="003916BB">
        <w:t>Enregistrement automatique des données en base.</w:t>
      </w:r>
    </w:p>
    <w:p w14:paraId="74735D13" w14:textId="77777777" w:rsidR="00BC0C7A" w:rsidRDefault="00BC0C7A" w:rsidP="00BC0C7A"/>
    <w:p w14:paraId="458DEB6B" w14:textId="77777777" w:rsidR="00BC0C7A" w:rsidRDefault="00BC0C7A" w:rsidP="00BC0C7A"/>
    <w:p w14:paraId="74E562E2" w14:textId="77777777" w:rsidR="00BC0C7A" w:rsidRDefault="00BC0C7A" w:rsidP="00BC0C7A"/>
    <w:p w14:paraId="2DCC6E00" w14:textId="77777777" w:rsidR="00BC0C7A" w:rsidRPr="00BC0C7A" w:rsidRDefault="00BC0C7A" w:rsidP="00BC0C7A"/>
    <w:p w14:paraId="63350728" w14:textId="77777777" w:rsidR="002528CA" w:rsidRDefault="002528CA" w:rsidP="00AE594A">
      <w:pPr>
        <w:pStyle w:val="Titre3"/>
      </w:pPr>
      <w:r>
        <w:lastRenderedPageBreak/>
        <w:t>Front-office (visiteurs)</w:t>
      </w:r>
    </w:p>
    <w:p w14:paraId="4DC33158" w14:textId="256BE90F" w:rsidR="00904397" w:rsidRPr="00904397" w:rsidRDefault="00904397" w:rsidP="00904397">
      <w:r w:rsidRPr="00904397">
        <w:t>Affichage dynamique des pages créées dans le back-office.</w:t>
      </w:r>
    </w:p>
    <w:p w14:paraId="5448E066" w14:textId="69E52BF7" w:rsidR="00904397" w:rsidRPr="00904397" w:rsidRDefault="00904397" w:rsidP="00904397">
      <w:r w:rsidRPr="00904397">
        <w:t>Menu généré automatiquement à partir des données stockées en base.</w:t>
      </w:r>
    </w:p>
    <w:p w14:paraId="0AD58452" w14:textId="105C497B" w:rsidR="00904397" w:rsidRPr="00904397" w:rsidRDefault="00904397" w:rsidP="00904397">
      <w:r w:rsidRPr="00904397">
        <w:t>Galerie photo affichée en diaporama (slideshow).</w:t>
      </w:r>
    </w:p>
    <w:p w14:paraId="3C41FA68" w14:textId="45F687C8" w:rsidR="00904397" w:rsidRPr="00904397" w:rsidRDefault="00904397" w:rsidP="00904397">
      <w:r w:rsidRPr="00904397">
        <w:t>Formulaire de contact fonctionnel avec envoi par email (ou stockage en base si serveur mail indisponible).</w:t>
      </w:r>
    </w:p>
    <w:p w14:paraId="4A303F99" w14:textId="41503521" w:rsidR="00904397" w:rsidRPr="00904397" w:rsidRDefault="00904397" w:rsidP="00904397">
      <w:r w:rsidRPr="00904397">
        <w:t xml:space="preserve">Intégration d’une </w:t>
      </w:r>
      <w:r w:rsidRPr="00904397">
        <w:rPr>
          <w:b/>
          <w:bCs/>
        </w:rPr>
        <w:t>carte Google Maps</w:t>
      </w:r>
      <w:r w:rsidRPr="00904397">
        <w:t xml:space="preserve"> sur :</w:t>
      </w:r>
    </w:p>
    <w:p w14:paraId="3804A5ED" w14:textId="77777777" w:rsidR="00904397" w:rsidRPr="00904397" w:rsidRDefault="00904397" w:rsidP="00904397">
      <w:pPr>
        <w:numPr>
          <w:ilvl w:val="0"/>
          <w:numId w:val="9"/>
        </w:numPr>
      </w:pPr>
      <w:r w:rsidRPr="00904397">
        <w:t xml:space="preserve">la page </w:t>
      </w:r>
      <w:r w:rsidRPr="00904397">
        <w:rPr>
          <w:i/>
          <w:iCs/>
        </w:rPr>
        <w:t>Mon profil</w:t>
      </w:r>
    </w:p>
    <w:p w14:paraId="255E4AAB" w14:textId="77777777" w:rsidR="00904397" w:rsidRPr="00904397" w:rsidRDefault="00904397" w:rsidP="00904397">
      <w:pPr>
        <w:numPr>
          <w:ilvl w:val="0"/>
          <w:numId w:val="9"/>
        </w:numPr>
      </w:pPr>
      <w:r w:rsidRPr="00904397">
        <w:t xml:space="preserve">la page </w:t>
      </w:r>
      <w:r w:rsidRPr="00904397">
        <w:rPr>
          <w:i/>
          <w:iCs/>
        </w:rPr>
        <w:t>Contact</w:t>
      </w:r>
    </w:p>
    <w:p w14:paraId="52184758" w14:textId="77777777" w:rsidR="00BC0C7A" w:rsidRPr="00BC0C7A" w:rsidRDefault="00BC0C7A" w:rsidP="00BC0C7A"/>
    <w:p w14:paraId="30098A41" w14:textId="77777777" w:rsidR="002528CA" w:rsidRDefault="002528CA" w:rsidP="00EA548F">
      <w:pPr>
        <w:pStyle w:val="Titre3"/>
      </w:pPr>
      <w:r>
        <w:t>Base de données minimale</w:t>
      </w:r>
    </w:p>
    <w:p w14:paraId="2A26C964" w14:textId="77777777" w:rsidR="003F73D1" w:rsidRPr="003F73D1" w:rsidRDefault="003F73D1" w:rsidP="003F73D1">
      <w:r w:rsidRPr="003F73D1">
        <w:t>La base de données doit comprendre au minimum les tables suivantes :</w:t>
      </w:r>
    </w:p>
    <w:p w14:paraId="2D08D95F" w14:textId="77777777" w:rsidR="003F73D1" w:rsidRPr="003F73D1" w:rsidRDefault="003F73D1" w:rsidP="003F73D1">
      <w:pPr>
        <w:numPr>
          <w:ilvl w:val="0"/>
          <w:numId w:val="10"/>
        </w:numPr>
      </w:pPr>
      <w:r w:rsidRPr="003F73D1">
        <w:rPr>
          <w:b/>
          <w:bCs/>
        </w:rPr>
        <w:t>users</w:t>
      </w:r>
      <w:r w:rsidRPr="003F73D1">
        <w:t xml:space="preserve"> : id, login, mot_de_passe (hashé), rôle</w:t>
      </w:r>
    </w:p>
    <w:p w14:paraId="4787D566" w14:textId="77777777" w:rsidR="003F73D1" w:rsidRPr="003F73D1" w:rsidRDefault="003F73D1" w:rsidP="003F73D1">
      <w:pPr>
        <w:numPr>
          <w:ilvl w:val="0"/>
          <w:numId w:val="10"/>
        </w:numPr>
      </w:pPr>
      <w:r w:rsidRPr="003F73D1">
        <w:rPr>
          <w:b/>
          <w:bCs/>
        </w:rPr>
        <w:t>pages</w:t>
      </w:r>
      <w:r w:rsidRPr="003F73D1">
        <w:t xml:space="preserve"> : id, titre, contenu, parent, ordre</w:t>
      </w:r>
    </w:p>
    <w:p w14:paraId="41127343" w14:textId="77777777" w:rsidR="003F73D1" w:rsidRPr="003F73D1" w:rsidRDefault="003F73D1" w:rsidP="003F73D1">
      <w:pPr>
        <w:numPr>
          <w:ilvl w:val="0"/>
          <w:numId w:val="10"/>
        </w:numPr>
      </w:pPr>
      <w:r w:rsidRPr="003F73D1">
        <w:rPr>
          <w:b/>
          <w:bCs/>
        </w:rPr>
        <w:t>media</w:t>
      </w:r>
      <w:r w:rsidRPr="003F73D1">
        <w:t xml:space="preserve"> : id, type (image/pdf), fichier, page_id</w:t>
      </w:r>
    </w:p>
    <w:p w14:paraId="7BDC9692" w14:textId="77777777" w:rsidR="003F73D1" w:rsidRPr="003F73D1" w:rsidRDefault="003F73D1" w:rsidP="003F73D1">
      <w:pPr>
        <w:numPr>
          <w:ilvl w:val="0"/>
          <w:numId w:val="10"/>
        </w:numPr>
      </w:pPr>
      <w:r w:rsidRPr="003F73D1">
        <w:rPr>
          <w:b/>
          <w:bCs/>
        </w:rPr>
        <w:t>menu</w:t>
      </w:r>
      <w:r w:rsidRPr="003F73D1">
        <w:t xml:space="preserve"> : id, nom, lien, parent, ordre</w:t>
      </w:r>
    </w:p>
    <w:p w14:paraId="588958F2" w14:textId="77777777" w:rsidR="003F73D1" w:rsidRPr="003F73D1" w:rsidRDefault="003F73D1" w:rsidP="003F73D1">
      <w:r w:rsidRPr="003F73D1">
        <w:t>Relations à prévoir :</w:t>
      </w:r>
    </w:p>
    <w:p w14:paraId="28262A23" w14:textId="77777777" w:rsidR="003F73D1" w:rsidRPr="003F73D1" w:rsidRDefault="003F73D1" w:rsidP="003F73D1">
      <w:pPr>
        <w:numPr>
          <w:ilvl w:val="0"/>
          <w:numId w:val="11"/>
        </w:numPr>
      </w:pPr>
      <w:r w:rsidRPr="003F73D1">
        <w:t>Une page peut être liée à un ou plusieurs médias.</w:t>
      </w:r>
    </w:p>
    <w:p w14:paraId="5B2B3B9B" w14:textId="77777777" w:rsidR="003F73D1" w:rsidRPr="003F73D1" w:rsidRDefault="003F73D1" w:rsidP="003F73D1">
      <w:pPr>
        <w:numPr>
          <w:ilvl w:val="0"/>
          <w:numId w:val="11"/>
        </w:numPr>
      </w:pPr>
      <w:r w:rsidRPr="003F73D1">
        <w:t>Le menu reflète la hiérarchie des pages.</w:t>
      </w:r>
    </w:p>
    <w:p w14:paraId="3DB78717" w14:textId="77777777" w:rsidR="00BC0C7A" w:rsidRPr="00BC0C7A" w:rsidRDefault="00BC0C7A" w:rsidP="00BC0C7A"/>
    <w:p w14:paraId="5C2E5C14" w14:textId="67472955" w:rsidR="002528CA" w:rsidRDefault="002528CA" w:rsidP="00EA548F">
      <w:pPr>
        <w:pStyle w:val="Titre3"/>
      </w:pPr>
      <w:r>
        <w:t>Sécurité</w:t>
      </w:r>
    </w:p>
    <w:p w14:paraId="09D76222" w14:textId="04D7D3E7" w:rsidR="007444E3" w:rsidRPr="007444E3" w:rsidRDefault="007444E3" w:rsidP="007444E3">
      <w:r w:rsidRPr="007444E3">
        <w:t>Validation des formulaires côté serveur et côté client.</w:t>
      </w:r>
    </w:p>
    <w:p w14:paraId="26DC7989" w14:textId="52A58936" w:rsidR="007444E3" w:rsidRPr="007444E3" w:rsidRDefault="007444E3" w:rsidP="007444E3">
      <w:r w:rsidRPr="007444E3">
        <w:t>Hashage obligatoire des mots de passe.</w:t>
      </w:r>
    </w:p>
    <w:p w14:paraId="732F45AC" w14:textId="7D6C3ED8" w:rsidR="007444E3" w:rsidRPr="007444E3" w:rsidRDefault="007444E3" w:rsidP="007444E3">
      <w:r w:rsidRPr="007444E3">
        <w:t>Vérification stricte des fichiers uploadés (type MIME, extension, taille).</w:t>
      </w:r>
    </w:p>
    <w:p w14:paraId="7790CD91" w14:textId="333F224C" w:rsidR="007444E3" w:rsidRPr="007444E3" w:rsidRDefault="007444E3" w:rsidP="007444E3">
      <w:r w:rsidRPr="007444E3">
        <w:t>Protection contre les injections SQL (requêtes préparées) et les failles XSS (échappement des données affichées).</w:t>
      </w:r>
    </w:p>
    <w:p w14:paraId="092B3E12" w14:textId="3F3A3379" w:rsidR="007444E3" w:rsidRPr="007444E3" w:rsidRDefault="007444E3" w:rsidP="007444E3">
      <w:r w:rsidRPr="007444E3">
        <w:t>Déconnexion sécurisée (destruction complète de la session).</w:t>
      </w:r>
    </w:p>
    <w:p w14:paraId="04CA5058" w14:textId="77777777" w:rsidR="00BC0C7A" w:rsidRDefault="00BC0C7A" w:rsidP="002528CA"/>
    <w:p w14:paraId="1BEF24C7" w14:textId="77777777" w:rsidR="00BC0C7A" w:rsidRDefault="00BC0C7A" w:rsidP="002528CA"/>
    <w:p w14:paraId="23279B6E" w14:textId="41827F56" w:rsidR="00BC0C7A" w:rsidRDefault="00BC0C7A">
      <w:pPr>
        <w:tabs>
          <w:tab w:val="clear" w:pos="10620"/>
        </w:tabs>
        <w:autoSpaceDE/>
        <w:autoSpaceDN/>
        <w:adjustRightInd/>
        <w:spacing w:after="0"/>
        <w:jc w:val="left"/>
      </w:pPr>
      <w:r>
        <w:br w:type="page"/>
      </w:r>
    </w:p>
    <w:p w14:paraId="0D3D563A" w14:textId="4774E788" w:rsidR="002528CA" w:rsidRDefault="002528CA" w:rsidP="00AE7A1B">
      <w:pPr>
        <w:pStyle w:val="Titre1"/>
      </w:pPr>
      <w:r>
        <w:lastRenderedPageBreak/>
        <w:t>Déroulement du projet</w:t>
      </w:r>
      <w:r w:rsidR="00F53670">
        <w:t xml:space="preserve"> – Proposition d’orga</w:t>
      </w:r>
      <w:r w:rsidR="00096678">
        <w:t>n</w:t>
      </w:r>
      <w:r w:rsidR="00F53670">
        <w:t>isation</w:t>
      </w:r>
    </w:p>
    <w:p w14:paraId="476A99B3" w14:textId="29BC7F99" w:rsidR="00B30FF4" w:rsidRDefault="00B30FF4" w:rsidP="002528CA">
      <w:r>
        <w:t>Afin de vous aider à réaliser ce projet, voici une proposition d’organisation de votre temps :</w:t>
      </w:r>
    </w:p>
    <w:p w14:paraId="48483903" w14:textId="77777777" w:rsidR="00B30FF4" w:rsidRDefault="00B30FF4" w:rsidP="002528CA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696"/>
        <w:gridCol w:w="8499"/>
      </w:tblGrid>
      <w:tr w:rsidR="00B30FF4" w:rsidRPr="00B30FF4" w14:paraId="0AB396C7" w14:textId="77777777" w:rsidTr="00D10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3D037D2B" w14:textId="77777777" w:rsidR="00B30FF4" w:rsidRPr="00B30FF4" w:rsidRDefault="00B30FF4" w:rsidP="00D10440">
            <w:pPr>
              <w:spacing w:after="0"/>
              <w:jc w:val="center"/>
            </w:pPr>
            <w:r w:rsidRPr="00B30FF4">
              <w:t>Séance</w:t>
            </w:r>
          </w:p>
        </w:tc>
        <w:tc>
          <w:tcPr>
            <w:tcW w:w="8499" w:type="dxa"/>
            <w:vAlign w:val="center"/>
            <w:hideMark/>
          </w:tcPr>
          <w:p w14:paraId="49E5A9E5" w14:textId="77777777" w:rsidR="00B30FF4" w:rsidRPr="00B30FF4" w:rsidRDefault="00B30FF4" w:rsidP="00D1044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0FF4">
              <w:t>Travail attendu</w:t>
            </w:r>
          </w:p>
        </w:tc>
      </w:tr>
      <w:tr w:rsidR="00B30FF4" w:rsidRPr="00B30FF4" w14:paraId="13A17E02" w14:textId="77777777" w:rsidTr="00B30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26AC08F1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1</w:t>
            </w:r>
          </w:p>
        </w:tc>
        <w:tc>
          <w:tcPr>
            <w:tcW w:w="8499" w:type="dxa"/>
            <w:vAlign w:val="center"/>
            <w:hideMark/>
          </w:tcPr>
          <w:p w14:paraId="30DFC551" w14:textId="77777777" w:rsidR="00B30FF4" w:rsidRPr="00B30FF4" w:rsidRDefault="00B30FF4" w:rsidP="00B30FF4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0FF4">
              <w:t>Présentation du sujet et du CDCF. Préparation de l’environnement de travail. Début de la conception de la base de données et de l’arborescence du site.</w:t>
            </w:r>
          </w:p>
        </w:tc>
      </w:tr>
      <w:tr w:rsidR="00B30FF4" w:rsidRPr="00B30FF4" w14:paraId="15D626EE" w14:textId="77777777" w:rsidTr="00B30FF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356BD471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2</w:t>
            </w:r>
          </w:p>
        </w:tc>
        <w:tc>
          <w:tcPr>
            <w:tcW w:w="8499" w:type="dxa"/>
            <w:vAlign w:val="center"/>
            <w:hideMark/>
          </w:tcPr>
          <w:p w14:paraId="04C1B1FF" w14:textId="77777777" w:rsidR="00B30FF4" w:rsidRPr="00B30FF4" w:rsidRDefault="00B30FF4" w:rsidP="00B30FF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0FF4">
              <w:t>Conception détaillée : schéma de la base de données (MCD/MLD). Élaboration de l’arborescence complète des menus et sous-menus. Début du squelette HTML/CSS.</w:t>
            </w:r>
          </w:p>
        </w:tc>
      </w:tr>
      <w:tr w:rsidR="00B30FF4" w:rsidRPr="00B30FF4" w14:paraId="1EEE4B5F" w14:textId="77777777" w:rsidTr="00B30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53A04124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3</w:t>
            </w:r>
          </w:p>
        </w:tc>
        <w:tc>
          <w:tcPr>
            <w:tcW w:w="8499" w:type="dxa"/>
            <w:vAlign w:val="center"/>
            <w:hideMark/>
          </w:tcPr>
          <w:p w14:paraId="45EFE343" w14:textId="77777777" w:rsidR="00B30FF4" w:rsidRPr="00B30FF4" w:rsidRDefault="00B30FF4" w:rsidP="00B30FF4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0FF4">
              <w:t>Réalisation des maquettes graphiques (wireframes). Validation de la charte graphique. Intégration des premiers templates (header, footer, navigation).</w:t>
            </w:r>
          </w:p>
        </w:tc>
      </w:tr>
      <w:tr w:rsidR="00B30FF4" w:rsidRPr="00B30FF4" w14:paraId="3F14D8B7" w14:textId="77777777" w:rsidTr="00B30FF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36CE40AC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4</w:t>
            </w:r>
          </w:p>
        </w:tc>
        <w:tc>
          <w:tcPr>
            <w:tcW w:w="8499" w:type="dxa"/>
            <w:vAlign w:val="center"/>
            <w:hideMark/>
          </w:tcPr>
          <w:p w14:paraId="2193D310" w14:textId="77777777" w:rsidR="00B30FF4" w:rsidRPr="00B30FF4" w:rsidRDefault="00B30FF4" w:rsidP="00B30FF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0FF4">
              <w:t xml:space="preserve">Mise en place du </w:t>
            </w:r>
            <w:r w:rsidRPr="00B30FF4">
              <w:rPr>
                <w:b/>
                <w:bCs/>
              </w:rPr>
              <w:t>système de routage</w:t>
            </w:r>
            <w:r w:rsidRPr="00B30FF4">
              <w:t xml:space="preserve"> (URLs propres). Connexion du site à la base de données. Affichage dynamique des premières pages.</w:t>
            </w:r>
          </w:p>
        </w:tc>
      </w:tr>
      <w:tr w:rsidR="00B30FF4" w:rsidRPr="00B30FF4" w14:paraId="6FFAEF25" w14:textId="77777777" w:rsidTr="00B30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1DCABE66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5</w:t>
            </w:r>
          </w:p>
        </w:tc>
        <w:tc>
          <w:tcPr>
            <w:tcW w:w="8499" w:type="dxa"/>
            <w:vAlign w:val="center"/>
            <w:hideMark/>
          </w:tcPr>
          <w:p w14:paraId="05F70156" w14:textId="77777777" w:rsidR="00B30FF4" w:rsidRPr="00B30FF4" w:rsidRDefault="00B30FF4" w:rsidP="00B30FF4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0FF4">
              <w:t xml:space="preserve">Développement du </w:t>
            </w:r>
            <w:r w:rsidRPr="00B30FF4">
              <w:rPr>
                <w:b/>
                <w:bCs/>
              </w:rPr>
              <w:t>système d’authentification</w:t>
            </w:r>
            <w:r w:rsidRPr="00B30FF4">
              <w:t xml:space="preserve"> (connexion, déconnexion, session). Mise en place d’un premier </w:t>
            </w:r>
            <w:r w:rsidRPr="00B30FF4">
              <w:rPr>
                <w:b/>
                <w:bCs/>
              </w:rPr>
              <w:t>back-office minimal</w:t>
            </w:r>
            <w:r w:rsidRPr="00B30FF4">
              <w:t>.</w:t>
            </w:r>
          </w:p>
        </w:tc>
      </w:tr>
      <w:tr w:rsidR="00B30FF4" w:rsidRPr="00B30FF4" w14:paraId="4BF781B2" w14:textId="77777777" w:rsidTr="00B30FF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08B55368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6</w:t>
            </w:r>
          </w:p>
        </w:tc>
        <w:tc>
          <w:tcPr>
            <w:tcW w:w="8499" w:type="dxa"/>
            <w:vAlign w:val="center"/>
            <w:hideMark/>
          </w:tcPr>
          <w:p w14:paraId="2F4D8517" w14:textId="77777777" w:rsidR="00B30FF4" w:rsidRPr="00B30FF4" w:rsidRDefault="00B30FF4" w:rsidP="00B30FF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0FF4">
              <w:t xml:space="preserve">Développement du module de </w:t>
            </w:r>
            <w:r w:rsidRPr="00B30FF4">
              <w:rPr>
                <w:b/>
                <w:bCs/>
              </w:rPr>
              <w:t>gestion des pages</w:t>
            </w:r>
            <w:r w:rsidRPr="00B30FF4">
              <w:t xml:space="preserve"> (créer, modifier, supprimer). Génération automatique du menu principal depuis la base.</w:t>
            </w:r>
          </w:p>
        </w:tc>
      </w:tr>
      <w:tr w:rsidR="00B30FF4" w:rsidRPr="00B30FF4" w14:paraId="72A1634F" w14:textId="77777777" w:rsidTr="00B30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7137684C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7</w:t>
            </w:r>
          </w:p>
        </w:tc>
        <w:tc>
          <w:tcPr>
            <w:tcW w:w="8499" w:type="dxa"/>
            <w:vAlign w:val="center"/>
            <w:hideMark/>
          </w:tcPr>
          <w:p w14:paraId="75A91541" w14:textId="77777777" w:rsidR="00B30FF4" w:rsidRPr="00B30FF4" w:rsidRDefault="00B30FF4" w:rsidP="00B30FF4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0FF4">
              <w:t xml:space="preserve">Développement du module de </w:t>
            </w:r>
            <w:r w:rsidRPr="00B30FF4">
              <w:rPr>
                <w:b/>
                <w:bCs/>
              </w:rPr>
              <w:t>gestion des médias</w:t>
            </w:r>
            <w:r w:rsidRPr="00B30FF4">
              <w:t xml:space="preserve"> (images, PDF). Ajout d’une </w:t>
            </w:r>
            <w:r w:rsidRPr="00B30FF4">
              <w:rPr>
                <w:b/>
                <w:bCs/>
              </w:rPr>
              <w:t>galerie photo défilante</w:t>
            </w:r>
            <w:r w:rsidRPr="00B30FF4">
              <w:t xml:space="preserve"> côté front-office.</w:t>
            </w:r>
          </w:p>
        </w:tc>
      </w:tr>
      <w:tr w:rsidR="00B30FF4" w:rsidRPr="00B30FF4" w14:paraId="4BD6739C" w14:textId="77777777" w:rsidTr="00B30FF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346BC1EA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8</w:t>
            </w:r>
          </w:p>
        </w:tc>
        <w:tc>
          <w:tcPr>
            <w:tcW w:w="8499" w:type="dxa"/>
            <w:vAlign w:val="center"/>
            <w:hideMark/>
          </w:tcPr>
          <w:p w14:paraId="24FAFD5C" w14:textId="77777777" w:rsidR="00B30FF4" w:rsidRPr="00B30FF4" w:rsidRDefault="00B30FF4" w:rsidP="00B30FF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0FF4">
              <w:t xml:space="preserve">Mise en place du </w:t>
            </w:r>
            <w:r w:rsidRPr="00B30FF4">
              <w:rPr>
                <w:b/>
                <w:bCs/>
              </w:rPr>
              <w:t>formulaire de contact</w:t>
            </w:r>
            <w:r w:rsidRPr="00B30FF4">
              <w:t xml:space="preserve"> avec envoi d’email (ou stockage en base). Intégration de </w:t>
            </w:r>
            <w:r w:rsidRPr="00B30FF4">
              <w:rPr>
                <w:b/>
                <w:bCs/>
              </w:rPr>
              <w:t>Google Maps</w:t>
            </w:r>
            <w:r w:rsidRPr="00B30FF4">
              <w:t xml:space="preserve"> (Profil + Contact).</w:t>
            </w:r>
          </w:p>
        </w:tc>
      </w:tr>
      <w:tr w:rsidR="00B30FF4" w:rsidRPr="00B30FF4" w14:paraId="71183E32" w14:textId="77777777" w:rsidTr="00B30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7D1E028E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9</w:t>
            </w:r>
          </w:p>
        </w:tc>
        <w:tc>
          <w:tcPr>
            <w:tcW w:w="8499" w:type="dxa"/>
            <w:vAlign w:val="center"/>
            <w:hideMark/>
          </w:tcPr>
          <w:p w14:paraId="03550E75" w14:textId="77777777" w:rsidR="00B30FF4" w:rsidRPr="00B30FF4" w:rsidRDefault="00B30FF4" w:rsidP="00B30FF4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0FF4">
              <w:rPr>
                <w:b/>
                <w:bCs/>
              </w:rPr>
              <w:t>Tests et corrections</w:t>
            </w:r>
            <w:r w:rsidRPr="00B30FF4">
              <w:t xml:space="preserve"> : conformité au CDCF, vérification des fonctionnalités (auth, formulaires, affichage dynamique, responsive). Sécurité renforcée (hashage, injections SQL, XSS).</w:t>
            </w:r>
          </w:p>
        </w:tc>
      </w:tr>
      <w:tr w:rsidR="00B30FF4" w:rsidRPr="00B30FF4" w14:paraId="7E569023" w14:textId="77777777" w:rsidTr="00B30FF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4A16FE00" w14:textId="77777777" w:rsidR="00B30FF4" w:rsidRPr="00B30FF4" w:rsidRDefault="00B30FF4" w:rsidP="00B30FF4">
            <w:pPr>
              <w:spacing w:after="0"/>
              <w:jc w:val="left"/>
            </w:pPr>
            <w:r w:rsidRPr="00B30FF4">
              <w:t>Mercredi 10</w:t>
            </w:r>
          </w:p>
        </w:tc>
        <w:tc>
          <w:tcPr>
            <w:tcW w:w="8499" w:type="dxa"/>
            <w:vAlign w:val="center"/>
            <w:hideMark/>
          </w:tcPr>
          <w:p w14:paraId="6F1B1DE3" w14:textId="77777777" w:rsidR="00B30FF4" w:rsidRPr="00B30FF4" w:rsidRDefault="00B30FF4" w:rsidP="00B30FF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0FF4">
              <w:t xml:space="preserve">Finalisation du Portfolio. Préparation de la soutenance (code, base, plan de démo, PowerPoint). </w:t>
            </w:r>
            <w:r w:rsidRPr="00B30FF4">
              <w:rPr>
                <w:b/>
                <w:bCs/>
              </w:rPr>
              <w:t>Après-midi : soutenance individuelle</w:t>
            </w:r>
            <w:r w:rsidRPr="00B30FF4">
              <w:t xml:space="preserve"> (démonstration + retour d’expérience).</w:t>
            </w:r>
          </w:p>
        </w:tc>
      </w:tr>
    </w:tbl>
    <w:p w14:paraId="75B83B18" w14:textId="77777777" w:rsidR="005F3B75" w:rsidRDefault="005F3B75" w:rsidP="002528CA"/>
    <w:p w14:paraId="5BCEE822" w14:textId="77777777" w:rsidR="005F3B75" w:rsidRDefault="005F3B75" w:rsidP="002528CA"/>
    <w:p w14:paraId="0CE1B1B4" w14:textId="77777777" w:rsidR="005F3B75" w:rsidRDefault="005F3B75" w:rsidP="002528CA"/>
    <w:p w14:paraId="3BD318B0" w14:textId="5E3D046A" w:rsidR="002479D6" w:rsidRDefault="002479D6">
      <w:pPr>
        <w:tabs>
          <w:tab w:val="clear" w:pos="10620"/>
        </w:tabs>
        <w:autoSpaceDE/>
        <w:autoSpaceDN/>
        <w:adjustRightInd/>
        <w:spacing w:after="0"/>
        <w:jc w:val="left"/>
      </w:pPr>
      <w:r>
        <w:br w:type="page"/>
      </w:r>
    </w:p>
    <w:p w14:paraId="0A360B82" w14:textId="77E6D533" w:rsidR="00D419A1" w:rsidRDefault="002528CA" w:rsidP="00AE7A1B">
      <w:pPr>
        <w:pStyle w:val="Titre1"/>
      </w:pPr>
      <w:r>
        <w:lastRenderedPageBreak/>
        <w:t>Livrables attendus</w:t>
      </w:r>
    </w:p>
    <w:p w14:paraId="2A2CB4C5" w14:textId="77777777" w:rsidR="00BF6BE3" w:rsidRDefault="00BF6BE3" w:rsidP="00BF6BE3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326"/>
        <w:gridCol w:w="7869"/>
      </w:tblGrid>
      <w:tr w:rsidR="00066404" w:rsidRPr="00066404" w14:paraId="6F4299EB" w14:textId="77777777" w:rsidTr="00066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3C64D7" w14:textId="77777777" w:rsidR="00066404" w:rsidRPr="00066404" w:rsidRDefault="00066404" w:rsidP="00066404">
            <w:pPr>
              <w:spacing w:after="0"/>
              <w:jc w:val="center"/>
            </w:pPr>
            <w:r w:rsidRPr="00066404">
              <w:t>Livrable</w:t>
            </w:r>
          </w:p>
        </w:tc>
        <w:tc>
          <w:tcPr>
            <w:tcW w:w="0" w:type="auto"/>
            <w:vAlign w:val="center"/>
            <w:hideMark/>
          </w:tcPr>
          <w:p w14:paraId="45F55174" w14:textId="77777777" w:rsidR="00066404" w:rsidRPr="00066404" w:rsidRDefault="00066404" w:rsidP="00066404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6404">
              <w:t>Description</w:t>
            </w:r>
          </w:p>
        </w:tc>
      </w:tr>
      <w:tr w:rsidR="00066404" w:rsidRPr="00066404" w14:paraId="0A77879F" w14:textId="77777777" w:rsidTr="0006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17B0D9" w14:textId="77777777" w:rsidR="00066404" w:rsidRPr="00066404" w:rsidRDefault="00066404" w:rsidP="00066404">
            <w:pPr>
              <w:spacing w:after="0"/>
              <w:jc w:val="left"/>
            </w:pPr>
            <w:r w:rsidRPr="00066404">
              <w:t>Code source complet</w:t>
            </w:r>
          </w:p>
        </w:tc>
        <w:tc>
          <w:tcPr>
            <w:tcW w:w="0" w:type="auto"/>
            <w:vAlign w:val="center"/>
            <w:hideMark/>
          </w:tcPr>
          <w:p w14:paraId="4CE86500" w14:textId="77777777" w:rsidR="00066404" w:rsidRPr="00066404" w:rsidRDefault="00066404" w:rsidP="00066404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404">
              <w:t>Tous les fichiers du projet (HTML, CSS, JS, PHP, etc.), organisés et commentés.</w:t>
            </w:r>
          </w:p>
        </w:tc>
      </w:tr>
      <w:tr w:rsidR="00066404" w:rsidRPr="00066404" w14:paraId="645E7114" w14:textId="77777777" w:rsidTr="0006640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9A9157" w14:textId="77777777" w:rsidR="00066404" w:rsidRPr="00066404" w:rsidRDefault="00066404" w:rsidP="00066404">
            <w:pPr>
              <w:spacing w:after="0"/>
              <w:jc w:val="left"/>
            </w:pPr>
            <w:r w:rsidRPr="00066404">
              <w:t>Base de données exportée</w:t>
            </w:r>
          </w:p>
        </w:tc>
        <w:tc>
          <w:tcPr>
            <w:tcW w:w="0" w:type="auto"/>
            <w:vAlign w:val="center"/>
            <w:hideMark/>
          </w:tcPr>
          <w:p w14:paraId="12C68163" w14:textId="77777777" w:rsidR="00066404" w:rsidRPr="00066404" w:rsidRDefault="00066404" w:rsidP="0006640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404">
              <w:t>Fichier .sql contenant la structure et les données nécessaires au bon fonctionnement du CMS.</w:t>
            </w:r>
          </w:p>
        </w:tc>
      </w:tr>
      <w:tr w:rsidR="00066404" w:rsidRPr="00066404" w14:paraId="1B85009A" w14:textId="77777777" w:rsidTr="0006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24FC5C" w14:textId="77777777" w:rsidR="00066404" w:rsidRPr="00066404" w:rsidRDefault="00066404" w:rsidP="00066404">
            <w:pPr>
              <w:spacing w:after="0"/>
              <w:jc w:val="left"/>
            </w:pPr>
            <w:r w:rsidRPr="00066404">
              <w:t>Site Portfolio fonctionnel</w:t>
            </w:r>
          </w:p>
        </w:tc>
        <w:tc>
          <w:tcPr>
            <w:tcW w:w="0" w:type="auto"/>
            <w:vAlign w:val="center"/>
            <w:hideMark/>
          </w:tcPr>
          <w:p w14:paraId="23F22513" w14:textId="77777777" w:rsidR="00066404" w:rsidRPr="00066404" w:rsidRDefault="00066404" w:rsidP="00066404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404">
              <w:t>Démonstration du site en local (via serveur Apache/MySQL) respectant le CDCF.</w:t>
            </w:r>
          </w:p>
        </w:tc>
      </w:tr>
      <w:tr w:rsidR="00066404" w:rsidRPr="00066404" w14:paraId="367E6F37" w14:textId="77777777" w:rsidTr="0006640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74DE59" w14:textId="77777777" w:rsidR="00066404" w:rsidRPr="00066404" w:rsidRDefault="00066404" w:rsidP="00066404">
            <w:pPr>
              <w:spacing w:after="0"/>
              <w:jc w:val="left"/>
            </w:pPr>
            <w:r w:rsidRPr="00066404">
              <w:t>Plan de démonstration</w:t>
            </w:r>
          </w:p>
        </w:tc>
        <w:tc>
          <w:tcPr>
            <w:tcW w:w="0" w:type="auto"/>
            <w:vAlign w:val="center"/>
            <w:hideMark/>
          </w:tcPr>
          <w:p w14:paraId="1682E456" w14:textId="77777777" w:rsidR="00066404" w:rsidRPr="00066404" w:rsidRDefault="00066404" w:rsidP="0006640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404">
              <w:t>Script de test préparé par l’étudiant pour guider la soutenance orale (navigation, ajout/modif de contenu, test formulaire, etc.).</w:t>
            </w:r>
          </w:p>
        </w:tc>
      </w:tr>
      <w:tr w:rsidR="00066404" w:rsidRPr="00066404" w14:paraId="058FDD5D" w14:textId="77777777" w:rsidTr="00066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7D5EC2" w14:textId="77777777" w:rsidR="00066404" w:rsidRPr="00066404" w:rsidRDefault="00066404" w:rsidP="00066404">
            <w:pPr>
              <w:spacing w:after="0"/>
              <w:jc w:val="left"/>
            </w:pPr>
            <w:r w:rsidRPr="00066404">
              <w:t>Présentation PowerPoint</w:t>
            </w:r>
          </w:p>
        </w:tc>
        <w:tc>
          <w:tcPr>
            <w:tcW w:w="0" w:type="auto"/>
            <w:vAlign w:val="center"/>
            <w:hideMark/>
          </w:tcPr>
          <w:p w14:paraId="03A900C9" w14:textId="77777777" w:rsidR="00066404" w:rsidRPr="00066404" w:rsidRDefault="00066404" w:rsidP="00066404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404">
              <w:t>5 diapositives maximum, servant d’introduction à la soutenance : contexte, architecture, fonctionnalités principales, démonstration, retour d’expérience.</w:t>
            </w:r>
          </w:p>
        </w:tc>
      </w:tr>
    </w:tbl>
    <w:p w14:paraId="29624EF4" w14:textId="72AB2AEC" w:rsidR="005F5F8E" w:rsidRDefault="005F5F8E" w:rsidP="00BF6BE3"/>
    <w:p w14:paraId="2B9AA675" w14:textId="77777777" w:rsidR="005F5F8E" w:rsidRDefault="005F5F8E">
      <w:pPr>
        <w:tabs>
          <w:tab w:val="clear" w:pos="10620"/>
        </w:tabs>
        <w:autoSpaceDE/>
        <w:autoSpaceDN/>
        <w:adjustRightInd/>
        <w:spacing w:after="0"/>
        <w:jc w:val="left"/>
      </w:pPr>
      <w:r>
        <w:br w:type="page"/>
      </w:r>
    </w:p>
    <w:p w14:paraId="1163D099" w14:textId="0B8B612A" w:rsidR="00BF6BE3" w:rsidRPr="00BF6BE3" w:rsidRDefault="00BF6BE3" w:rsidP="00BF6BE3">
      <w:pPr>
        <w:pStyle w:val="Titre1"/>
      </w:pPr>
      <w:r>
        <w:lastRenderedPageBreak/>
        <w:t>Déroulement de la soutenance orale</w:t>
      </w:r>
    </w:p>
    <w:p w14:paraId="65378FDA" w14:textId="77777777" w:rsidR="005F5F8E" w:rsidRPr="005F5F8E" w:rsidRDefault="005F5F8E" w:rsidP="005F5F8E">
      <w:pPr>
        <w:jc w:val="left"/>
      </w:pPr>
      <w:r w:rsidRPr="005F5F8E">
        <w:t xml:space="preserve">La soutenance est individuelle et dure </w:t>
      </w:r>
      <w:r w:rsidRPr="005F5F8E">
        <w:rPr>
          <w:b/>
          <w:bCs/>
        </w:rPr>
        <w:t>15 minutes maximum</w:t>
      </w:r>
      <w:r w:rsidRPr="005F5F8E">
        <w:t>. Elle se déroule en trois temps :</w:t>
      </w:r>
    </w:p>
    <w:p w14:paraId="6779D1C1" w14:textId="77777777" w:rsidR="00466B84" w:rsidRPr="00466B84" w:rsidRDefault="005F5F8E" w:rsidP="005F5F8E">
      <w:pPr>
        <w:numPr>
          <w:ilvl w:val="0"/>
          <w:numId w:val="12"/>
        </w:numPr>
        <w:jc w:val="left"/>
      </w:pPr>
      <w:r w:rsidRPr="005F5F8E">
        <w:rPr>
          <w:b/>
          <w:bCs/>
        </w:rPr>
        <w:t>Présentation PowerPoint (3 minutes)</w:t>
      </w:r>
    </w:p>
    <w:p w14:paraId="1F9683A7" w14:textId="5437C0A1" w:rsidR="005F5F8E" w:rsidRPr="005F5F8E" w:rsidRDefault="005F5F8E" w:rsidP="00466B84">
      <w:pPr>
        <w:jc w:val="left"/>
      </w:pPr>
      <w:r w:rsidRPr="005F5F8E">
        <w:t>L’étudiant présente son projet à l’aide d’un support court (maximum 5 diapositives).</w:t>
      </w:r>
      <w:r w:rsidRPr="005F5F8E">
        <w:br/>
        <w:t>La présentation doit contenir :</w:t>
      </w:r>
    </w:p>
    <w:p w14:paraId="6C454EE5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le contexte du projet,</w:t>
      </w:r>
    </w:p>
    <w:p w14:paraId="39F08DFE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l’architecture générale du site,</w:t>
      </w:r>
    </w:p>
    <w:p w14:paraId="5C842B34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les fonctionnalités principales développées,</w:t>
      </w:r>
    </w:p>
    <w:p w14:paraId="557A533D" w14:textId="77777777" w:rsidR="005F5F8E" w:rsidRDefault="005F5F8E" w:rsidP="005F5F8E">
      <w:pPr>
        <w:numPr>
          <w:ilvl w:val="1"/>
          <w:numId w:val="12"/>
        </w:numPr>
        <w:jc w:val="left"/>
      </w:pPr>
      <w:r w:rsidRPr="005F5F8E">
        <w:t>un retour d’expérience synthétique (difficulté rencontrée, solution apportée, amélioration possible).</w:t>
      </w:r>
    </w:p>
    <w:p w14:paraId="19FDE236" w14:textId="77777777" w:rsidR="00466B84" w:rsidRPr="005F5F8E" w:rsidRDefault="00466B84" w:rsidP="00466B84">
      <w:pPr>
        <w:ind w:left="1440"/>
        <w:jc w:val="left"/>
      </w:pPr>
    </w:p>
    <w:p w14:paraId="527BDF2B" w14:textId="77777777" w:rsidR="00466B84" w:rsidRDefault="005F5F8E" w:rsidP="005F5F8E">
      <w:pPr>
        <w:numPr>
          <w:ilvl w:val="0"/>
          <w:numId w:val="12"/>
        </w:numPr>
        <w:jc w:val="left"/>
      </w:pPr>
      <w:r w:rsidRPr="005F5F8E">
        <w:rPr>
          <w:b/>
          <w:bCs/>
        </w:rPr>
        <w:t>Démonstration technique (9 minutes)</w:t>
      </w:r>
    </w:p>
    <w:p w14:paraId="50D833D6" w14:textId="752D538D" w:rsidR="005F5F8E" w:rsidRPr="005F5F8E" w:rsidRDefault="005F5F8E" w:rsidP="00466B84">
      <w:pPr>
        <w:jc w:val="left"/>
      </w:pPr>
      <w:r w:rsidRPr="005F5F8E">
        <w:t>L’étudiant présente son site Portfolio en fonctionnement. La démonstration doit obligatoirement inclure :</w:t>
      </w:r>
    </w:p>
    <w:p w14:paraId="11496912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la connexion et la déconnexion (authentification sécurisée),</w:t>
      </w:r>
    </w:p>
    <w:p w14:paraId="4850803A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l’accès au back-office,</w:t>
      </w:r>
    </w:p>
    <w:p w14:paraId="5353FCBF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la création et la modification d’une page,</w:t>
      </w:r>
    </w:p>
    <w:p w14:paraId="581416C2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l’ajout d’un média (image ou PDF) et son affichage côté front-office,</w:t>
      </w:r>
    </w:p>
    <w:p w14:paraId="15B9F57C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la génération d’un menu dynamique,</w:t>
      </w:r>
    </w:p>
    <w:p w14:paraId="1A0B43D5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l’affichage d’une galerie photo défilante,</w:t>
      </w:r>
    </w:p>
    <w:p w14:paraId="3D35F52E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l’utilisation du formulaire de contact avec notification,</w:t>
      </w:r>
    </w:p>
    <w:p w14:paraId="5A0BC565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l’affichage de la carte Google Maps,</w:t>
      </w:r>
    </w:p>
    <w:p w14:paraId="10A08BCF" w14:textId="77777777" w:rsidR="005F5F8E" w:rsidRDefault="005F5F8E" w:rsidP="005F5F8E">
      <w:pPr>
        <w:numPr>
          <w:ilvl w:val="1"/>
          <w:numId w:val="12"/>
        </w:numPr>
        <w:jc w:val="left"/>
      </w:pPr>
      <w:r w:rsidRPr="005F5F8E">
        <w:t>la navigation dans les pages obligatoires (Profil, Compétences, E5, E6, etc.).</w:t>
      </w:r>
    </w:p>
    <w:p w14:paraId="3877A23B" w14:textId="77777777" w:rsidR="00466B84" w:rsidRPr="005F5F8E" w:rsidRDefault="00466B84" w:rsidP="00466B84">
      <w:pPr>
        <w:ind w:left="1440"/>
        <w:jc w:val="left"/>
      </w:pPr>
    </w:p>
    <w:p w14:paraId="1E9C3A02" w14:textId="77777777" w:rsidR="00466B84" w:rsidRDefault="005F5F8E" w:rsidP="00466B84">
      <w:pPr>
        <w:numPr>
          <w:ilvl w:val="0"/>
          <w:numId w:val="12"/>
        </w:numPr>
        <w:jc w:val="left"/>
      </w:pPr>
      <w:r w:rsidRPr="005F5F8E">
        <w:rPr>
          <w:b/>
          <w:bCs/>
        </w:rPr>
        <w:t>Retour d’expérience oral (3 minutes)</w:t>
      </w:r>
    </w:p>
    <w:p w14:paraId="7A204F0D" w14:textId="45A9CFF8" w:rsidR="005F5F8E" w:rsidRPr="005F5F8E" w:rsidRDefault="005F5F8E" w:rsidP="00466B84">
      <w:pPr>
        <w:jc w:val="left"/>
      </w:pPr>
      <w:r w:rsidRPr="005F5F8E">
        <w:t>L’étudiant doit conclure en donnant une analyse personnelle de son travail.</w:t>
      </w:r>
      <w:r w:rsidRPr="005F5F8E">
        <w:br/>
        <w:t>Cette analyse doit inclure :</w:t>
      </w:r>
    </w:p>
    <w:p w14:paraId="4485912B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les difficultés principales rencontrées,</w:t>
      </w:r>
    </w:p>
    <w:p w14:paraId="531F0ABE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les solutions mises en œuvre,</w:t>
      </w:r>
    </w:p>
    <w:p w14:paraId="68EBF8FB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les compétences techniques et organisationnelles acquises,</w:t>
      </w:r>
    </w:p>
    <w:p w14:paraId="3FBBACD8" w14:textId="77777777" w:rsidR="005F5F8E" w:rsidRPr="005F5F8E" w:rsidRDefault="005F5F8E" w:rsidP="005F5F8E">
      <w:pPr>
        <w:numPr>
          <w:ilvl w:val="1"/>
          <w:numId w:val="12"/>
        </w:numPr>
        <w:jc w:val="left"/>
      </w:pPr>
      <w:r w:rsidRPr="005F5F8E">
        <w:t>les pistes d’amélioration possibles.</w:t>
      </w:r>
    </w:p>
    <w:p w14:paraId="1621AB47" w14:textId="68D57A75" w:rsidR="00FE7116" w:rsidRPr="00FE7116" w:rsidRDefault="005F5F8E" w:rsidP="006C4C94">
      <w:pPr>
        <w:jc w:val="left"/>
      </w:pPr>
      <w:r w:rsidRPr="005F5F8E">
        <w:t>Des questions peuvent être posées par l’enseignant ou le jury tout au long de la démonstration et du retour d’expérience.</w:t>
      </w:r>
    </w:p>
    <w:sectPr w:rsidR="00FE7116" w:rsidRPr="00FE7116" w:rsidSect="00490F27">
      <w:pgSz w:w="11907" w:h="16840" w:code="9"/>
      <w:pgMar w:top="1134" w:right="851" w:bottom="851" w:left="851" w:header="357" w:footer="187" w:gutter="0"/>
      <w:cols w:sep="1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B5EF6" w14:textId="77777777" w:rsidR="0011658D" w:rsidRDefault="0011658D">
      <w:r>
        <w:separator/>
      </w:r>
    </w:p>
  </w:endnote>
  <w:endnote w:type="continuationSeparator" w:id="0">
    <w:p w14:paraId="769408A7" w14:textId="77777777" w:rsidR="0011658D" w:rsidRDefault="00116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Arial"/>
    <w:charset w:val="00"/>
    <w:family w:val="swiss"/>
    <w:pitch w:val="variable"/>
    <w:sig w:usb0="20007A87" w:usb1="80000000" w:usb2="00000008" w:usb3="00000000" w:csb0="000001FF" w:csb1="00000000"/>
  </w:font>
  <w:font w:name="Futura Md BT">
    <w:altName w:val="Lucida Sans Unicode"/>
    <w:charset w:val="00"/>
    <w:family w:val="swiss"/>
    <w:pitch w:val="variable"/>
    <w:sig w:usb0="00000007" w:usb1="00000000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ADD77" w14:textId="77777777" w:rsidR="0011658D" w:rsidRDefault="0011658D">
      <w:r>
        <w:separator/>
      </w:r>
    </w:p>
  </w:footnote>
  <w:footnote w:type="continuationSeparator" w:id="0">
    <w:p w14:paraId="554506D5" w14:textId="77777777" w:rsidR="0011658D" w:rsidRDefault="00116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0B10"/>
    <w:multiLevelType w:val="multilevel"/>
    <w:tmpl w:val="28C2FA6A"/>
    <w:lvl w:ilvl="0">
      <w:start w:val="1"/>
      <w:numFmt w:val="decimal"/>
      <w:pStyle w:val="Titre1"/>
      <w:lvlText w:val="%1"/>
      <w:lvlJc w:val="left"/>
      <w:pPr>
        <w:tabs>
          <w:tab w:val="num" w:pos="1425"/>
        </w:tabs>
        <w:ind w:left="1425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717"/>
        </w:tabs>
        <w:ind w:left="717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1713"/>
        </w:tabs>
        <w:ind w:left="1713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1857"/>
        </w:tabs>
        <w:ind w:left="1857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2001"/>
        </w:tabs>
        <w:ind w:left="2001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2145"/>
        </w:tabs>
        <w:ind w:left="2145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2289"/>
        </w:tabs>
        <w:ind w:left="2289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2433"/>
        </w:tabs>
        <w:ind w:left="2433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2577"/>
        </w:tabs>
        <w:ind w:left="2577" w:hanging="1584"/>
      </w:pPr>
    </w:lvl>
  </w:abstractNum>
  <w:abstractNum w:abstractNumId="1" w15:restartNumberingAfterBreak="0">
    <w:nsid w:val="11384412"/>
    <w:multiLevelType w:val="multilevel"/>
    <w:tmpl w:val="2DCC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25C22"/>
    <w:multiLevelType w:val="multilevel"/>
    <w:tmpl w:val="B6E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860E2"/>
    <w:multiLevelType w:val="multilevel"/>
    <w:tmpl w:val="24F2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543E6"/>
    <w:multiLevelType w:val="hybridMultilevel"/>
    <w:tmpl w:val="FF5C3A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F64FF"/>
    <w:multiLevelType w:val="multilevel"/>
    <w:tmpl w:val="C54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4050B"/>
    <w:multiLevelType w:val="hybridMultilevel"/>
    <w:tmpl w:val="429A9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26BB7"/>
    <w:multiLevelType w:val="multilevel"/>
    <w:tmpl w:val="135A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646A1"/>
    <w:multiLevelType w:val="multilevel"/>
    <w:tmpl w:val="B9FA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C7854"/>
    <w:multiLevelType w:val="multilevel"/>
    <w:tmpl w:val="FC14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A79C2"/>
    <w:multiLevelType w:val="multilevel"/>
    <w:tmpl w:val="FE221B44"/>
    <w:lvl w:ilvl="0">
      <w:start w:val="1"/>
      <w:numFmt w:val="decimal"/>
      <w:pStyle w:val="sommai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ommai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sommaire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794A620B"/>
    <w:multiLevelType w:val="multilevel"/>
    <w:tmpl w:val="310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878583">
    <w:abstractNumId w:val="0"/>
  </w:num>
  <w:num w:numId="2" w16cid:durableId="923493655">
    <w:abstractNumId w:val="10"/>
  </w:num>
  <w:num w:numId="3" w16cid:durableId="1539851851">
    <w:abstractNumId w:val="2"/>
  </w:num>
  <w:num w:numId="4" w16cid:durableId="1426270870">
    <w:abstractNumId w:val="8"/>
  </w:num>
  <w:num w:numId="5" w16cid:durableId="737558867">
    <w:abstractNumId w:val="6"/>
  </w:num>
  <w:num w:numId="6" w16cid:durableId="1914510999">
    <w:abstractNumId w:val="4"/>
  </w:num>
  <w:num w:numId="7" w16cid:durableId="1970285693">
    <w:abstractNumId w:val="3"/>
  </w:num>
  <w:num w:numId="8" w16cid:durableId="1638877898">
    <w:abstractNumId w:val="5"/>
  </w:num>
  <w:num w:numId="9" w16cid:durableId="824786694">
    <w:abstractNumId w:val="7"/>
  </w:num>
  <w:num w:numId="10" w16cid:durableId="667170008">
    <w:abstractNumId w:val="9"/>
  </w:num>
  <w:num w:numId="11" w16cid:durableId="1022971210">
    <w:abstractNumId w:val="11"/>
  </w:num>
  <w:num w:numId="12" w16cid:durableId="40974296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407"/>
    <w:rsid w:val="000003B4"/>
    <w:rsid w:val="000005CE"/>
    <w:rsid w:val="00000689"/>
    <w:rsid w:val="000009A5"/>
    <w:rsid w:val="00001394"/>
    <w:rsid w:val="00001BE7"/>
    <w:rsid w:val="0000200E"/>
    <w:rsid w:val="000027E7"/>
    <w:rsid w:val="00002F6F"/>
    <w:rsid w:val="000036DD"/>
    <w:rsid w:val="00003933"/>
    <w:rsid w:val="00003EA0"/>
    <w:rsid w:val="000041B1"/>
    <w:rsid w:val="0000460B"/>
    <w:rsid w:val="00004784"/>
    <w:rsid w:val="00004B0E"/>
    <w:rsid w:val="00004D97"/>
    <w:rsid w:val="00004E9C"/>
    <w:rsid w:val="000051F3"/>
    <w:rsid w:val="00005299"/>
    <w:rsid w:val="000058D7"/>
    <w:rsid w:val="00005FEA"/>
    <w:rsid w:val="0000613A"/>
    <w:rsid w:val="00006D66"/>
    <w:rsid w:val="00006EAC"/>
    <w:rsid w:val="00007D26"/>
    <w:rsid w:val="00010040"/>
    <w:rsid w:val="00010222"/>
    <w:rsid w:val="00010A6B"/>
    <w:rsid w:val="000112D3"/>
    <w:rsid w:val="000114ED"/>
    <w:rsid w:val="000119E5"/>
    <w:rsid w:val="00011CFD"/>
    <w:rsid w:val="00011F7F"/>
    <w:rsid w:val="00011FF6"/>
    <w:rsid w:val="00012618"/>
    <w:rsid w:val="00012946"/>
    <w:rsid w:val="00012B53"/>
    <w:rsid w:val="00012C94"/>
    <w:rsid w:val="00012E2F"/>
    <w:rsid w:val="00013524"/>
    <w:rsid w:val="00013BBF"/>
    <w:rsid w:val="00014082"/>
    <w:rsid w:val="00014121"/>
    <w:rsid w:val="00014968"/>
    <w:rsid w:val="00014983"/>
    <w:rsid w:val="00014CCE"/>
    <w:rsid w:val="00015108"/>
    <w:rsid w:val="000151EA"/>
    <w:rsid w:val="00015601"/>
    <w:rsid w:val="00015C8D"/>
    <w:rsid w:val="0001629B"/>
    <w:rsid w:val="00016333"/>
    <w:rsid w:val="00016860"/>
    <w:rsid w:val="00017302"/>
    <w:rsid w:val="000204A1"/>
    <w:rsid w:val="00020500"/>
    <w:rsid w:val="00020AA0"/>
    <w:rsid w:val="00020E3B"/>
    <w:rsid w:val="0002108D"/>
    <w:rsid w:val="00021BF1"/>
    <w:rsid w:val="00021E3E"/>
    <w:rsid w:val="00022438"/>
    <w:rsid w:val="0002296A"/>
    <w:rsid w:val="000231F1"/>
    <w:rsid w:val="00023311"/>
    <w:rsid w:val="000237AE"/>
    <w:rsid w:val="00023B4C"/>
    <w:rsid w:val="00024977"/>
    <w:rsid w:val="00024A14"/>
    <w:rsid w:val="00024C68"/>
    <w:rsid w:val="00024CA0"/>
    <w:rsid w:val="0002520B"/>
    <w:rsid w:val="00025270"/>
    <w:rsid w:val="0002536B"/>
    <w:rsid w:val="00025657"/>
    <w:rsid w:val="0002600E"/>
    <w:rsid w:val="00026BA9"/>
    <w:rsid w:val="000271E1"/>
    <w:rsid w:val="00027689"/>
    <w:rsid w:val="000278D9"/>
    <w:rsid w:val="00027954"/>
    <w:rsid w:val="00027ABB"/>
    <w:rsid w:val="00030A04"/>
    <w:rsid w:val="00030B98"/>
    <w:rsid w:val="00030F32"/>
    <w:rsid w:val="0003114D"/>
    <w:rsid w:val="000314F2"/>
    <w:rsid w:val="0003191D"/>
    <w:rsid w:val="00031A01"/>
    <w:rsid w:val="00032173"/>
    <w:rsid w:val="000322C7"/>
    <w:rsid w:val="000329D7"/>
    <w:rsid w:val="00032AD0"/>
    <w:rsid w:val="000331C5"/>
    <w:rsid w:val="0003375A"/>
    <w:rsid w:val="00033A54"/>
    <w:rsid w:val="00033EB0"/>
    <w:rsid w:val="00034004"/>
    <w:rsid w:val="00034205"/>
    <w:rsid w:val="000343EB"/>
    <w:rsid w:val="000345D1"/>
    <w:rsid w:val="000346E2"/>
    <w:rsid w:val="00034728"/>
    <w:rsid w:val="0003574C"/>
    <w:rsid w:val="000369F7"/>
    <w:rsid w:val="00037560"/>
    <w:rsid w:val="00037A43"/>
    <w:rsid w:val="00037A4E"/>
    <w:rsid w:val="00037BC4"/>
    <w:rsid w:val="0004004C"/>
    <w:rsid w:val="000401A2"/>
    <w:rsid w:val="000406A5"/>
    <w:rsid w:val="00040762"/>
    <w:rsid w:val="0004078C"/>
    <w:rsid w:val="000408B6"/>
    <w:rsid w:val="000408F7"/>
    <w:rsid w:val="0004093C"/>
    <w:rsid w:val="000421B4"/>
    <w:rsid w:val="0004298C"/>
    <w:rsid w:val="00042AE0"/>
    <w:rsid w:val="00042E3B"/>
    <w:rsid w:val="000430F8"/>
    <w:rsid w:val="000432BF"/>
    <w:rsid w:val="000433E6"/>
    <w:rsid w:val="00043604"/>
    <w:rsid w:val="00043FE3"/>
    <w:rsid w:val="00044B0F"/>
    <w:rsid w:val="00044BC8"/>
    <w:rsid w:val="000456D3"/>
    <w:rsid w:val="00045C9B"/>
    <w:rsid w:val="00045EFF"/>
    <w:rsid w:val="00046618"/>
    <w:rsid w:val="00046948"/>
    <w:rsid w:val="00046E19"/>
    <w:rsid w:val="00046F18"/>
    <w:rsid w:val="00047643"/>
    <w:rsid w:val="00052022"/>
    <w:rsid w:val="00052667"/>
    <w:rsid w:val="00052C24"/>
    <w:rsid w:val="00053AF8"/>
    <w:rsid w:val="00053C83"/>
    <w:rsid w:val="0005488D"/>
    <w:rsid w:val="00055AB4"/>
    <w:rsid w:val="00055EBD"/>
    <w:rsid w:val="00055F23"/>
    <w:rsid w:val="00056476"/>
    <w:rsid w:val="00056D54"/>
    <w:rsid w:val="0005752E"/>
    <w:rsid w:val="000577C1"/>
    <w:rsid w:val="000603CB"/>
    <w:rsid w:val="00060661"/>
    <w:rsid w:val="00060CB6"/>
    <w:rsid w:val="00060F89"/>
    <w:rsid w:val="00061A2A"/>
    <w:rsid w:val="00061AF5"/>
    <w:rsid w:val="000621DB"/>
    <w:rsid w:val="0006237D"/>
    <w:rsid w:val="00062AD0"/>
    <w:rsid w:val="000631AB"/>
    <w:rsid w:val="00063832"/>
    <w:rsid w:val="00064412"/>
    <w:rsid w:val="000648D0"/>
    <w:rsid w:val="0006496E"/>
    <w:rsid w:val="00064F94"/>
    <w:rsid w:val="000657A4"/>
    <w:rsid w:val="00065DA6"/>
    <w:rsid w:val="0006629A"/>
    <w:rsid w:val="00066404"/>
    <w:rsid w:val="000664E1"/>
    <w:rsid w:val="00066648"/>
    <w:rsid w:val="0006733B"/>
    <w:rsid w:val="0006770B"/>
    <w:rsid w:val="000678D3"/>
    <w:rsid w:val="00067AB8"/>
    <w:rsid w:val="00067C74"/>
    <w:rsid w:val="00067D93"/>
    <w:rsid w:val="000706F1"/>
    <w:rsid w:val="000712A7"/>
    <w:rsid w:val="00071673"/>
    <w:rsid w:val="00071C6E"/>
    <w:rsid w:val="00072089"/>
    <w:rsid w:val="00072864"/>
    <w:rsid w:val="00072D50"/>
    <w:rsid w:val="00072EF3"/>
    <w:rsid w:val="00072F70"/>
    <w:rsid w:val="000737AF"/>
    <w:rsid w:val="00073F17"/>
    <w:rsid w:val="00074080"/>
    <w:rsid w:val="00074BEE"/>
    <w:rsid w:val="00074EE7"/>
    <w:rsid w:val="00075BCD"/>
    <w:rsid w:val="00075CBB"/>
    <w:rsid w:val="00075E88"/>
    <w:rsid w:val="000763BF"/>
    <w:rsid w:val="0007681E"/>
    <w:rsid w:val="00076899"/>
    <w:rsid w:val="00076D1B"/>
    <w:rsid w:val="00077681"/>
    <w:rsid w:val="00080B59"/>
    <w:rsid w:val="00080C76"/>
    <w:rsid w:val="00080CB1"/>
    <w:rsid w:val="000816EC"/>
    <w:rsid w:val="00081A0B"/>
    <w:rsid w:val="00082002"/>
    <w:rsid w:val="000823C9"/>
    <w:rsid w:val="00082F10"/>
    <w:rsid w:val="00083459"/>
    <w:rsid w:val="00083820"/>
    <w:rsid w:val="00083BC9"/>
    <w:rsid w:val="000842C4"/>
    <w:rsid w:val="00084372"/>
    <w:rsid w:val="000844EB"/>
    <w:rsid w:val="00084755"/>
    <w:rsid w:val="0008494D"/>
    <w:rsid w:val="00085510"/>
    <w:rsid w:val="00085CE0"/>
    <w:rsid w:val="00086326"/>
    <w:rsid w:val="00086377"/>
    <w:rsid w:val="0008646C"/>
    <w:rsid w:val="00086931"/>
    <w:rsid w:val="00086DC6"/>
    <w:rsid w:val="00086F7A"/>
    <w:rsid w:val="0008703C"/>
    <w:rsid w:val="000870E6"/>
    <w:rsid w:val="000876AC"/>
    <w:rsid w:val="0008773C"/>
    <w:rsid w:val="00087D84"/>
    <w:rsid w:val="00090643"/>
    <w:rsid w:val="0009064B"/>
    <w:rsid w:val="00090E11"/>
    <w:rsid w:val="00091711"/>
    <w:rsid w:val="0009199D"/>
    <w:rsid w:val="00091FBD"/>
    <w:rsid w:val="00091FDA"/>
    <w:rsid w:val="00092297"/>
    <w:rsid w:val="00092525"/>
    <w:rsid w:val="0009258D"/>
    <w:rsid w:val="00093062"/>
    <w:rsid w:val="00093482"/>
    <w:rsid w:val="0009377C"/>
    <w:rsid w:val="000943CD"/>
    <w:rsid w:val="00094848"/>
    <w:rsid w:val="000953F8"/>
    <w:rsid w:val="00095498"/>
    <w:rsid w:val="00095A8D"/>
    <w:rsid w:val="00095AC8"/>
    <w:rsid w:val="0009614B"/>
    <w:rsid w:val="000963CB"/>
    <w:rsid w:val="00096578"/>
    <w:rsid w:val="00096678"/>
    <w:rsid w:val="00096827"/>
    <w:rsid w:val="00097538"/>
    <w:rsid w:val="000975DB"/>
    <w:rsid w:val="000976C8"/>
    <w:rsid w:val="000A0DF3"/>
    <w:rsid w:val="000A1614"/>
    <w:rsid w:val="000A1BCE"/>
    <w:rsid w:val="000A1E1C"/>
    <w:rsid w:val="000A2368"/>
    <w:rsid w:val="000A2862"/>
    <w:rsid w:val="000A3FEF"/>
    <w:rsid w:val="000A405F"/>
    <w:rsid w:val="000A43B9"/>
    <w:rsid w:val="000A45E8"/>
    <w:rsid w:val="000A46ED"/>
    <w:rsid w:val="000A5596"/>
    <w:rsid w:val="000A6550"/>
    <w:rsid w:val="000A6738"/>
    <w:rsid w:val="000A6D81"/>
    <w:rsid w:val="000A6E3E"/>
    <w:rsid w:val="000A6F17"/>
    <w:rsid w:val="000A7591"/>
    <w:rsid w:val="000A75B5"/>
    <w:rsid w:val="000A7A05"/>
    <w:rsid w:val="000A7A68"/>
    <w:rsid w:val="000A7A74"/>
    <w:rsid w:val="000A7DB3"/>
    <w:rsid w:val="000B017D"/>
    <w:rsid w:val="000B01A9"/>
    <w:rsid w:val="000B0997"/>
    <w:rsid w:val="000B0E47"/>
    <w:rsid w:val="000B0F4B"/>
    <w:rsid w:val="000B13D4"/>
    <w:rsid w:val="000B18B5"/>
    <w:rsid w:val="000B18CA"/>
    <w:rsid w:val="000B20FE"/>
    <w:rsid w:val="000B2943"/>
    <w:rsid w:val="000B2E94"/>
    <w:rsid w:val="000B3004"/>
    <w:rsid w:val="000B3376"/>
    <w:rsid w:val="000B34FD"/>
    <w:rsid w:val="000B357B"/>
    <w:rsid w:val="000B412E"/>
    <w:rsid w:val="000B43E2"/>
    <w:rsid w:val="000B4C72"/>
    <w:rsid w:val="000B4E4B"/>
    <w:rsid w:val="000B4EAC"/>
    <w:rsid w:val="000B5848"/>
    <w:rsid w:val="000B5C8D"/>
    <w:rsid w:val="000B684A"/>
    <w:rsid w:val="000B6E3A"/>
    <w:rsid w:val="000B7360"/>
    <w:rsid w:val="000B7C7C"/>
    <w:rsid w:val="000B7DD3"/>
    <w:rsid w:val="000C00F4"/>
    <w:rsid w:val="000C0603"/>
    <w:rsid w:val="000C0AD6"/>
    <w:rsid w:val="000C107F"/>
    <w:rsid w:val="000C1767"/>
    <w:rsid w:val="000C1B30"/>
    <w:rsid w:val="000C2006"/>
    <w:rsid w:val="000C21CD"/>
    <w:rsid w:val="000C22A1"/>
    <w:rsid w:val="000C22A3"/>
    <w:rsid w:val="000C2351"/>
    <w:rsid w:val="000C26F3"/>
    <w:rsid w:val="000C2AA1"/>
    <w:rsid w:val="000C38AE"/>
    <w:rsid w:val="000C38D2"/>
    <w:rsid w:val="000C3A30"/>
    <w:rsid w:val="000C473F"/>
    <w:rsid w:val="000C4E38"/>
    <w:rsid w:val="000C5181"/>
    <w:rsid w:val="000C5448"/>
    <w:rsid w:val="000C5726"/>
    <w:rsid w:val="000C5A67"/>
    <w:rsid w:val="000C64DA"/>
    <w:rsid w:val="000C68A8"/>
    <w:rsid w:val="000C6919"/>
    <w:rsid w:val="000C6DDC"/>
    <w:rsid w:val="000C71F7"/>
    <w:rsid w:val="000C7A47"/>
    <w:rsid w:val="000C7AA4"/>
    <w:rsid w:val="000C7F61"/>
    <w:rsid w:val="000D01BE"/>
    <w:rsid w:val="000D0359"/>
    <w:rsid w:val="000D0409"/>
    <w:rsid w:val="000D0E65"/>
    <w:rsid w:val="000D1994"/>
    <w:rsid w:val="000D1AD7"/>
    <w:rsid w:val="000D1D72"/>
    <w:rsid w:val="000D218C"/>
    <w:rsid w:val="000D2F42"/>
    <w:rsid w:val="000D2F70"/>
    <w:rsid w:val="000D32B6"/>
    <w:rsid w:val="000D4236"/>
    <w:rsid w:val="000D48E4"/>
    <w:rsid w:val="000D4AAF"/>
    <w:rsid w:val="000D4ADB"/>
    <w:rsid w:val="000D4FDC"/>
    <w:rsid w:val="000D54F3"/>
    <w:rsid w:val="000D54F8"/>
    <w:rsid w:val="000D564F"/>
    <w:rsid w:val="000D5A02"/>
    <w:rsid w:val="000D5A66"/>
    <w:rsid w:val="000D5C66"/>
    <w:rsid w:val="000D6620"/>
    <w:rsid w:val="000D6817"/>
    <w:rsid w:val="000D6B7A"/>
    <w:rsid w:val="000D6CD8"/>
    <w:rsid w:val="000D7891"/>
    <w:rsid w:val="000D799C"/>
    <w:rsid w:val="000E09FF"/>
    <w:rsid w:val="000E0C45"/>
    <w:rsid w:val="000E1239"/>
    <w:rsid w:val="000E1B9A"/>
    <w:rsid w:val="000E2023"/>
    <w:rsid w:val="000E2146"/>
    <w:rsid w:val="000E2AD1"/>
    <w:rsid w:val="000E2AD9"/>
    <w:rsid w:val="000E32FE"/>
    <w:rsid w:val="000E389A"/>
    <w:rsid w:val="000E38D4"/>
    <w:rsid w:val="000E4118"/>
    <w:rsid w:val="000E427A"/>
    <w:rsid w:val="000E491E"/>
    <w:rsid w:val="000E4C72"/>
    <w:rsid w:val="000E52D3"/>
    <w:rsid w:val="000E53D3"/>
    <w:rsid w:val="000E64B1"/>
    <w:rsid w:val="000E653B"/>
    <w:rsid w:val="000E7074"/>
    <w:rsid w:val="000E7134"/>
    <w:rsid w:val="000E7259"/>
    <w:rsid w:val="000E7496"/>
    <w:rsid w:val="000E7945"/>
    <w:rsid w:val="000E7C4B"/>
    <w:rsid w:val="000F0468"/>
    <w:rsid w:val="000F04E8"/>
    <w:rsid w:val="000F1568"/>
    <w:rsid w:val="000F1955"/>
    <w:rsid w:val="000F19A5"/>
    <w:rsid w:val="000F22D5"/>
    <w:rsid w:val="000F2868"/>
    <w:rsid w:val="000F372C"/>
    <w:rsid w:val="000F3968"/>
    <w:rsid w:val="000F47A2"/>
    <w:rsid w:val="000F4925"/>
    <w:rsid w:val="000F4A1A"/>
    <w:rsid w:val="000F4D12"/>
    <w:rsid w:val="000F5271"/>
    <w:rsid w:val="000F56EA"/>
    <w:rsid w:val="000F5944"/>
    <w:rsid w:val="000F67E0"/>
    <w:rsid w:val="000F7255"/>
    <w:rsid w:val="000F7EA1"/>
    <w:rsid w:val="00100919"/>
    <w:rsid w:val="00100C7F"/>
    <w:rsid w:val="0010103F"/>
    <w:rsid w:val="0010175B"/>
    <w:rsid w:val="00101B83"/>
    <w:rsid w:val="001028C6"/>
    <w:rsid w:val="00102CBD"/>
    <w:rsid w:val="00103EF2"/>
    <w:rsid w:val="00104053"/>
    <w:rsid w:val="001041F6"/>
    <w:rsid w:val="00104ABC"/>
    <w:rsid w:val="001050E7"/>
    <w:rsid w:val="00105139"/>
    <w:rsid w:val="0010548C"/>
    <w:rsid w:val="0010579E"/>
    <w:rsid w:val="00105FA0"/>
    <w:rsid w:val="0010636E"/>
    <w:rsid w:val="00106DBD"/>
    <w:rsid w:val="00106F22"/>
    <w:rsid w:val="0010752F"/>
    <w:rsid w:val="001075A5"/>
    <w:rsid w:val="001078B8"/>
    <w:rsid w:val="001079CD"/>
    <w:rsid w:val="00110196"/>
    <w:rsid w:val="001104BF"/>
    <w:rsid w:val="001106EC"/>
    <w:rsid w:val="00110767"/>
    <w:rsid w:val="00110D5A"/>
    <w:rsid w:val="001115FC"/>
    <w:rsid w:val="001116EC"/>
    <w:rsid w:val="001118FA"/>
    <w:rsid w:val="00112E03"/>
    <w:rsid w:val="00113255"/>
    <w:rsid w:val="0011331A"/>
    <w:rsid w:val="00113898"/>
    <w:rsid w:val="00113B1F"/>
    <w:rsid w:val="001140E9"/>
    <w:rsid w:val="00114171"/>
    <w:rsid w:val="0011454B"/>
    <w:rsid w:val="0011460E"/>
    <w:rsid w:val="001147DF"/>
    <w:rsid w:val="001154D3"/>
    <w:rsid w:val="00115671"/>
    <w:rsid w:val="00115732"/>
    <w:rsid w:val="001158F9"/>
    <w:rsid w:val="00115C25"/>
    <w:rsid w:val="00115D7F"/>
    <w:rsid w:val="0011658D"/>
    <w:rsid w:val="001165F3"/>
    <w:rsid w:val="0011671B"/>
    <w:rsid w:val="001168B2"/>
    <w:rsid w:val="00116972"/>
    <w:rsid w:val="00117772"/>
    <w:rsid w:val="00117CCF"/>
    <w:rsid w:val="00117EEE"/>
    <w:rsid w:val="00117FD0"/>
    <w:rsid w:val="0012041F"/>
    <w:rsid w:val="00120636"/>
    <w:rsid w:val="00120BAC"/>
    <w:rsid w:val="00120C27"/>
    <w:rsid w:val="00120C77"/>
    <w:rsid w:val="00120E31"/>
    <w:rsid w:val="001218FA"/>
    <w:rsid w:val="00121C9E"/>
    <w:rsid w:val="0012248A"/>
    <w:rsid w:val="00122597"/>
    <w:rsid w:val="001225C1"/>
    <w:rsid w:val="001228F9"/>
    <w:rsid w:val="00123318"/>
    <w:rsid w:val="00123923"/>
    <w:rsid w:val="00123BA4"/>
    <w:rsid w:val="00124986"/>
    <w:rsid w:val="00124D60"/>
    <w:rsid w:val="0012504F"/>
    <w:rsid w:val="00125559"/>
    <w:rsid w:val="001255D8"/>
    <w:rsid w:val="00125BAC"/>
    <w:rsid w:val="00125F03"/>
    <w:rsid w:val="00126506"/>
    <w:rsid w:val="00127C0B"/>
    <w:rsid w:val="00127EE6"/>
    <w:rsid w:val="001303A6"/>
    <w:rsid w:val="001303B1"/>
    <w:rsid w:val="00130E7D"/>
    <w:rsid w:val="00131250"/>
    <w:rsid w:val="001313DE"/>
    <w:rsid w:val="00131DD1"/>
    <w:rsid w:val="0013219F"/>
    <w:rsid w:val="00132851"/>
    <w:rsid w:val="00132A27"/>
    <w:rsid w:val="00132BD6"/>
    <w:rsid w:val="00133518"/>
    <w:rsid w:val="00133781"/>
    <w:rsid w:val="001337DD"/>
    <w:rsid w:val="00133C65"/>
    <w:rsid w:val="00133CDE"/>
    <w:rsid w:val="00133DF5"/>
    <w:rsid w:val="00133F2A"/>
    <w:rsid w:val="001344A3"/>
    <w:rsid w:val="001346BC"/>
    <w:rsid w:val="00134796"/>
    <w:rsid w:val="00134BBE"/>
    <w:rsid w:val="00135105"/>
    <w:rsid w:val="001354D3"/>
    <w:rsid w:val="001360CF"/>
    <w:rsid w:val="001367C2"/>
    <w:rsid w:val="001367E3"/>
    <w:rsid w:val="0013687F"/>
    <w:rsid w:val="0013714F"/>
    <w:rsid w:val="00137EA1"/>
    <w:rsid w:val="00137FA1"/>
    <w:rsid w:val="001401CD"/>
    <w:rsid w:val="00140407"/>
    <w:rsid w:val="00140603"/>
    <w:rsid w:val="00140D68"/>
    <w:rsid w:val="00141120"/>
    <w:rsid w:val="001412E1"/>
    <w:rsid w:val="00141943"/>
    <w:rsid w:val="00141E8B"/>
    <w:rsid w:val="00142B2F"/>
    <w:rsid w:val="0014408A"/>
    <w:rsid w:val="001446EC"/>
    <w:rsid w:val="001447E2"/>
    <w:rsid w:val="00145C0B"/>
    <w:rsid w:val="00145D67"/>
    <w:rsid w:val="00146052"/>
    <w:rsid w:val="001463EA"/>
    <w:rsid w:val="00146DE4"/>
    <w:rsid w:val="001475A8"/>
    <w:rsid w:val="001508C3"/>
    <w:rsid w:val="00150C57"/>
    <w:rsid w:val="00150E29"/>
    <w:rsid w:val="00151190"/>
    <w:rsid w:val="0015144F"/>
    <w:rsid w:val="001514EB"/>
    <w:rsid w:val="00151665"/>
    <w:rsid w:val="00151855"/>
    <w:rsid w:val="001525FE"/>
    <w:rsid w:val="00152A82"/>
    <w:rsid w:val="00152F44"/>
    <w:rsid w:val="001537B9"/>
    <w:rsid w:val="00153E29"/>
    <w:rsid w:val="001541FD"/>
    <w:rsid w:val="00154620"/>
    <w:rsid w:val="00154660"/>
    <w:rsid w:val="0015485F"/>
    <w:rsid w:val="0015537C"/>
    <w:rsid w:val="00155D5E"/>
    <w:rsid w:val="0015626C"/>
    <w:rsid w:val="0015652A"/>
    <w:rsid w:val="00156BF5"/>
    <w:rsid w:val="00156DF8"/>
    <w:rsid w:val="001573D7"/>
    <w:rsid w:val="00157585"/>
    <w:rsid w:val="00157757"/>
    <w:rsid w:val="001578AE"/>
    <w:rsid w:val="001579BF"/>
    <w:rsid w:val="00157E29"/>
    <w:rsid w:val="001600AA"/>
    <w:rsid w:val="001602E2"/>
    <w:rsid w:val="00160BF4"/>
    <w:rsid w:val="00160C48"/>
    <w:rsid w:val="00160D20"/>
    <w:rsid w:val="00161522"/>
    <w:rsid w:val="00161D0B"/>
    <w:rsid w:val="001625EA"/>
    <w:rsid w:val="00162880"/>
    <w:rsid w:val="00162FA0"/>
    <w:rsid w:val="001639E9"/>
    <w:rsid w:val="00163E78"/>
    <w:rsid w:val="00164536"/>
    <w:rsid w:val="00164AE7"/>
    <w:rsid w:val="001651C4"/>
    <w:rsid w:val="001653FD"/>
    <w:rsid w:val="0016567F"/>
    <w:rsid w:val="00165BB6"/>
    <w:rsid w:val="00165E12"/>
    <w:rsid w:val="00165FC6"/>
    <w:rsid w:val="00166058"/>
    <w:rsid w:val="001661F6"/>
    <w:rsid w:val="001664AA"/>
    <w:rsid w:val="0016705F"/>
    <w:rsid w:val="00167431"/>
    <w:rsid w:val="001678E0"/>
    <w:rsid w:val="001700F0"/>
    <w:rsid w:val="00170278"/>
    <w:rsid w:val="0017054F"/>
    <w:rsid w:val="0017069F"/>
    <w:rsid w:val="00170715"/>
    <w:rsid w:val="00170C36"/>
    <w:rsid w:val="00171643"/>
    <w:rsid w:val="00171818"/>
    <w:rsid w:val="001718E9"/>
    <w:rsid w:val="001719F7"/>
    <w:rsid w:val="00171F11"/>
    <w:rsid w:val="00172326"/>
    <w:rsid w:val="0017246F"/>
    <w:rsid w:val="00172E14"/>
    <w:rsid w:val="00173004"/>
    <w:rsid w:val="0017571E"/>
    <w:rsid w:val="001759D2"/>
    <w:rsid w:val="001760B3"/>
    <w:rsid w:val="001762BC"/>
    <w:rsid w:val="00176F5F"/>
    <w:rsid w:val="00177454"/>
    <w:rsid w:val="001775CB"/>
    <w:rsid w:val="001777BE"/>
    <w:rsid w:val="001800E2"/>
    <w:rsid w:val="0018061A"/>
    <w:rsid w:val="00180BAB"/>
    <w:rsid w:val="00180D4C"/>
    <w:rsid w:val="00181561"/>
    <w:rsid w:val="001816F5"/>
    <w:rsid w:val="0018187E"/>
    <w:rsid w:val="00181AB6"/>
    <w:rsid w:val="00181FC3"/>
    <w:rsid w:val="00183224"/>
    <w:rsid w:val="00184D04"/>
    <w:rsid w:val="00184F90"/>
    <w:rsid w:val="00184FD8"/>
    <w:rsid w:val="00185011"/>
    <w:rsid w:val="0018518A"/>
    <w:rsid w:val="00185226"/>
    <w:rsid w:val="001855B4"/>
    <w:rsid w:val="00185B9E"/>
    <w:rsid w:val="00185C15"/>
    <w:rsid w:val="00185CD6"/>
    <w:rsid w:val="00185D14"/>
    <w:rsid w:val="00185F36"/>
    <w:rsid w:val="001867FC"/>
    <w:rsid w:val="00187668"/>
    <w:rsid w:val="001878EF"/>
    <w:rsid w:val="00187ABF"/>
    <w:rsid w:val="00187BBE"/>
    <w:rsid w:val="001900CF"/>
    <w:rsid w:val="001907CD"/>
    <w:rsid w:val="00190FC4"/>
    <w:rsid w:val="00191208"/>
    <w:rsid w:val="00191728"/>
    <w:rsid w:val="00191CAE"/>
    <w:rsid w:val="001921B8"/>
    <w:rsid w:val="00192894"/>
    <w:rsid w:val="00192CE5"/>
    <w:rsid w:val="0019321C"/>
    <w:rsid w:val="001934CA"/>
    <w:rsid w:val="00193A3B"/>
    <w:rsid w:val="00193E78"/>
    <w:rsid w:val="0019407E"/>
    <w:rsid w:val="00194C0B"/>
    <w:rsid w:val="00194FC5"/>
    <w:rsid w:val="00195AC0"/>
    <w:rsid w:val="00195FAA"/>
    <w:rsid w:val="0019701E"/>
    <w:rsid w:val="0019710A"/>
    <w:rsid w:val="001975A8"/>
    <w:rsid w:val="001A0C85"/>
    <w:rsid w:val="001A0D40"/>
    <w:rsid w:val="001A0E05"/>
    <w:rsid w:val="001A0E15"/>
    <w:rsid w:val="001A134E"/>
    <w:rsid w:val="001A165B"/>
    <w:rsid w:val="001A19B4"/>
    <w:rsid w:val="001A1E14"/>
    <w:rsid w:val="001A2081"/>
    <w:rsid w:val="001A291A"/>
    <w:rsid w:val="001A2C3E"/>
    <w:rsid w:val="001A2FED"/>
    <w:rsid w:val="001A316B"/>
    <w:rsid w:val="001A31C3"/>
    <w:rsid w:val="001A34AE"/>
    <w:rsid w:val="001A3566"/>
    <w:rsid w:val="001A35E0"/>
    <w:rsid w:val="001A37CE"/>
    <w:rsid w:val="001A3BEC"/>
    <w:rsid w:val="001A3D42"/>
    <w:rsid w:val="001A3D7D"/>
    <w:rsid w:val="001A4C66"/>
    <w:rsid w:val="001A4D04"/>
    <w:rsid w:val="001A50A2"/>
    <w:rsid w:val="001A51E9"/>
    <w:rsid w:val="001A5268"/>
    <w:rsid w:val="001A5B6F"/>
    <w:rsid w:val="001A5BA1"/>
    <w:rsid w:val="001A615E"/>
    <w:rsid w:val="001A64C6"/>
    <w:rsid w:val="001A6CD8"/>
    <w:rsid w:val="001A7D06"/>
    <w:rsid w:val="001B0CE6"/>
    <w:rsid w:val="001B12B0"/>
    <w:rsid w:val="001B19B6"/>
    <w:rsid w:val="001B1E13"/>
    <w:rsid w:val="001B1F5D"/>
    <w:rsid w:val="001B28E8"/>
    <w:rsid w:val="001B2DEF"/>
    <w:rsid w:val="001B2FEA"/>
    <w:rsid w:val="001B3285"/>
    <w:rsid w:val="001B33C5"/>
    <w:rsid w:val="001B3543"/>
    <w:rsid w:val="001B373F"/>
    <w:rsid w:val="001B3EE5"/>
    <w:rsid w:val="001B498F"/>
    <w:rsid w:val="001B50F0"/>
    <w:rsid w:val="001B527B"/>
    <w:rsid w:val="001B5486"/>
    <w:rsid w:val="001B5673"/>
    <w:rsid w:val="001B595D"/>
    <w:rsid w:val="001B5CB6"/>
    <w:rsid w:val="001B5ECC"/>
    <w:rsid w:val="001B6032"/>
    <w:rsid w:val="001B633C"/>
    <w:rsid w:val="001B6575"/>
    <w:rsid w:val="001B6924"/>
    <w:rsid w:val="001B6E83"/>
    <w:rsid w:val="001B7331"/>
    <w:rsid w:val="001B7ACC"/>
    <w:rsid w:val="001B7CD9"/>
    <w:rsid w:val="001B7D63"/>
    <w:rsid w:val="001C1845"/>
    <w:rsid w:val="001C1A33"/>
    <w:rsid w:val="001C1B0B"/>
    <w:rsid w:val="001C2FFE"/>
    <w:rsid w:val="001C45FC"/>
    <w:rsid w:val="001C46D0"/>
    <w:rsid w:val="001C4C3B"/>
    <w:rsid w:val="001C539E"/>
    <w:rsid w:val="001C580C"/>
    <w:rsid w:val="001C5820"/>
    <w:rsid w:val="001C5A4A"/>
    <w:rsid w:val="001C5E8F"/>
    <w:rsid w:val="001C6433"/>
    <w:rsid w:val="001C6CF5"/>
    <w:rsid w:val="001C71AA"/>
    <w:rsid w:val="001C7530"/>
    <w:rsid w:val="001C7DEB"/>
    <w:rsid w:val="001D0740"/>
    <w:rsid w:val="001D0816"/>
    <w:rsid w:val="001D0AC5"/>
    <w:rsid w:val="001D10C6"/>
    <w:rsid w:val="001D1645"/>
    <w:rsid w:val="001D168A"/>
    <w:rsid w:val="001D1CE6"/>
    <w:rsid w:val="001D2C51"/>
    <w:rsid w:val="001D3026"/>
    <w:rsid w:val="001D303E"/>
    <w:rsid w:val="001D350D"/>
    <w:rsid w:val="001D3A7C"/>
    <w:rsid w:val="001D433E"/>
    <w:rsid w:val="001D4779"/>
    <w:rsid w:val="001D482B"/>
    <w:rsid w:val="001D4DB3"/>
    <w:rsid w:val="001D531F"/>
    <w:rsid w:val="001D5489"/>
    <w:rsid w:val="001D68E1"/>
    <w:rsid w:val="001D6B50"/>
    <w:rsid w:val="001D7A44"/>
    <w:rsid w:val="001D7B18"/>
    <w:rsid w:val="001D7D26"/>
    <w:rsid w:val="001D7E00"/>
    <w:rsid w:val="001E0186"/>
    <w:rsid w:val="001E0885"/>
    <w:rsid w:val="001E0C3E"/>
    <w:rsid w:val="001E0FC8"/>
    <w:rsid w:val="001E1586"/>
    <w:rsid w:val="001E18BC"/>
    <w:rsid w:val="001E1BC1"/>
    <w:rsid w:val="001E209C"/>
    <w:rsid w:val="001E231E"/>
    <w:rsid w:val="001E26AF"/>
    <w:rsid w:val="001E2762"/>
    <w:rsid w:val="001E2788"/>
    <w:rsid w:val="001E2B59"/>
    <w:rsid w:val="001E2BD0"/>
    <w:rsid w:val="001E30BB"/>
    <w:rsid w:val="001E31A8"/>
    <w:rsid w:val="001E3256"/>
    <w:rsid w:val="001E3272"/>
    <w:rsid w:val="001E3376"/>
    <w:rsid w:val="001E369F"/>
    <w:rsid w:val="001E37F1"/>
    <w:rsid w:val="001E4106"/>
    <w:rsid w:val="001E4120"/>
    <w:rsid w:val="001E41DC"/>
    <w:rsid w:val="001E4569"/>
    <w:rsid w:val="001E4702"/>
    <w:rsid w:val="001E478C"/>
    <w:rsid w:val="001E4AAB"/>
    <w:rsid w:val="001E5096"/>
    <w:rsid w:val="001E518F"/>
    <w:rsid w:val="001E5195"/>
    <w:rsid w:val="001E5284"/>
    <w:rsid w:val="001E53D4"/>
    <w:rsid w:val="001E5500"/>
    <w:rsid w:val="001E71B9"/>
    <w:rsid w:val="001E7564"/>
    <w:rsid w:val="001F05F1"/>
    <w:rsid w:val="001F0DE8"/>
    <w:rsid w:val="001F170B"/>
    <w:rsid w:val="001F1783"/>
    <w:rsid w:val="001F1C94"/>
    <w:rsid w:val="001F2516"/>
    <w:rsid w:val="001F2664"/>
    <w:rsid w:val="001F29E1"/>
    <w:rsid w:val="001F2DFA"/>
    <w:rsid w:val="001F2F5E"/>
    <w:rsid w:val="001F353C"/>
    <w:rsid w:val="001F3F25"/>
    <w:rsid w:val="001F4201"/>
    <w:rsid w:val="001F4386"/>
    <w:rsid w:val="001F4399"/>
    <w:rsid w:val="001F4638"/>
    <w:rsid w:val="001F4E0F"/>
    <w:rsid w:val="001F4E31"/>
    <w:rsid w:val="001F4EB5"/>
    <w:rsid w:val="001F4F28"/>
    <w:rsid w:val="001F525A"/>
    <w:rsid w:val="001F53BD"/>
    <w:rsid w:val="001F55BA"/>
    <w:rsid w:val="001F56E8"/>
    <w:rsid w:val="001F59D9"/>
    <w:rsid w:val="001F5A05"/>
    <w:rsid w:val="001F5B9A"/>
    <w:rsid w:val="001F5D2E"/>
    <w:rsid w:val="001F5F57"/>
    <w:rsid w:val="001F720A"/>
    <w:rsid w:val="001F773D"/>
    <w:rsid w:val="001F7928"/>
    <w:rsid w:val="001F7B9F"/>
    <w:rsid w:val="001F7FC2"/>
    <w:rsid w:val="00200880"/>
    <w:rsid w:val="00200A5A"/>
    <w:rsid w:val="0020197F"/>
    <w:rsid w:val="00201D78"/>
    <w:rsid w:val="0020214D"/>
    <w:rsid w:val="0020224B"/>
    <w:rsid w:val="00202B83"/>
    <w:rsid w:val="00202DDC"/>
    <w:rsid w:val="00203717"/>
    <w:rsid w:val="0020398A"/>
    <w:rsid w:val="002039EC"/>
    <w:rsid w:val="00203B32"/>
    <w:rsid w:val="00204777"/>
    <w:rsid w:val="00205342"/>
    <w:rsid w:val="002059E0"/>
    <w:rsid w:val="00205B4E"/>
    <w:rsid w:val="0020631D"/>
    <w:rsid w:val="00206D0C"/>
    <w:rsid w:val="002073E8"/>
    <w:rsid w:val="002077E9"/>
    <w:rsid w:val="00207813"/>
    <w:rsid w:val="002101A7"/>
    <w:rsid w:val="00210584"/>
    <w:rsid w:val="002106CF"/>
    <w:rsid w:val="00211109"/>
    <w:rsid w:val="002113FC"/>
    <w:rsid w:val="002116AB"/>
    <w:rsid w:val="00211C7C"/>
    <w:rsid w:val="00211DB4"/>
    <w:rsid w:val="00212228"/>
    <w:rsid w:val="00212502"/>
    <w:rsid w:val="0021263A"/>
    <w:rsid w:val="00212B38"/>
    <w:rsid w:val="00212E7E"/>
    <w:rsid w:val="00212F0A"/>
    <w:rsid w:val="00212FC0"/>
    <w:rsid w:val="00213101"/>
    <w:rsid w:val="002133D7"/>
    <w:rsid w:val="0021351A"/>
    <w:rsid w:val="002137EF"/>
    <w:rsid w:val="0021380A"/>
    <w:rsid w:val="00213D5C"/>
    <w:rsid w:val="00214093"/>
    <w:rsid w:val="00214773"/>
    <w:rsid w:val="00214B0E"/>
    <w:rsid w:val="00214B76"/>
    <w:rsid w:val="00214C1B"/>
    <w:rsid w:val="00214FB4"/>
    <w:rsid w:val="00215C2F"/>
    <w:rsid w:val="00215CB4"/>
    <w:rsid w:val="00215E97"/>
    <w:rsid w:val="00216212"/>
    <w:rsid w:val="0021648D"/>
    <w:rsid w:val="002165FA"/>
    <w:rsid w:val="00216B41"/>
    <w:rsid w:val="00216BF8"/>
    <w:rsid w:val="00216D3D"/>
    <w:rsid w:val="00217541"/>
    <w:rsid w:val="00217576"/>
    <w:rsid w:val="002176EB"/>
    <w:rsid w:val="00217A94"/>
    <w:rsid w:val="0022140B"/>
    <w:rsid w:val="00221693"/>
    <w:rsid w:val="0022192C"/>
    <w:rsid w:val="00221AE8"/>
    <w:rsid w:val="00221B42"/>
    <w:rsid w:val="00221D36"/>
    <w:rsid w:val="00221E80"/>
    <w:rsid w:val="00222274"/>
    <w:rsid w:val="002228C6"/>
    <w:rsid w:val="00222BE2"/>
    <w:rsid w:val="00222D47"/>
    <w:rsid w:val="00222E49"/>
    <w:rsid w:val="002233CB"/>
    <w:rsid w:val="0022394A"/>
    <w:rsid w:val="00223C35"/>
    <w:rsid w:val="00223F64"/>
    <w:rsid w:val="00224450"/>
    <w:rsid w:val="00225234"/>
    <w:rsid w:val="00225779"/>
    <w:rsid w:val="002257F5"/>
    <w:rsid w:val="00225F58"/>
    <w:rsid w:val="00226617"/>
    <w:rsid w:val="00226918"/>
    <w:rsid w:val="002269E3"/>
    <w:rsid w:val="00226A27"/>
    <w:rsid w:val="00226F78"/>
    <w:rsid w:val="0022713D"/>
    <w:rsid w:val="0022774D"/>
    <w:rsid w:val="0023003E"/>
    <w:rsid w:val="00230113"/>
    <w:rsid w:val="0023022E"/>
    <w:rsid w:val="002306A4"/>
    <w:rsid w:val="00230941"/>
    <w:rsid w:val="002313EE"/>
    <w:rsid w:val="00231423"/>
    <w:rsid w:val="0023143F"/>
    <w:rsid w:val="002320ED"/>
    <w:rsid w:val="0023227C"/>
    <w:rsid w:val="0023254F"/>
    <w:rsid w:val="00232F87"/>
    <w:rsid w:val="002334B6"/>
    <w:rsid w:val="002336FE"/>
    <w:rsid w:val="00233C44"/>
    <w:rsid w:val="002342D8"/>
    <w:rsid w:val="00234939"/>
    <w:rsid w:val="00234BF1"/>
    <w:rsid w:val="00235927"/>
    <w:rsid w:val="00235A48"/>
    <w:rsid w:val="00235C29"/>
    <w:rsid w:val="00236467"/>
    <w:rsid w:val="00236D12"/>
    <w:rsid w:val="0023716D"/>
    <w:rsid w:val="0023718A"/>
    <w:rsid w:val="00237687"/>
    <w:rsid w:val="00237E5A"/>
    <w:rsid w:val="00240A90"/>
    <w:rsid w:val="00240B44"/>
    <w:rsid w:val="00240E8B"/>
    <w:rsid w:val="002419A2"/>
    <w:rsid w:val="002419F1"/>
    <w:rsid w:val="00241FD8"/>
    <w:rsid w:val="002422D7"/>
    <w:rsid w:val="00242821"/>
    <w:rsid w:val="00242EE1"/>
    <w:rsid w:val="002430B6"/>
    <w:rsid w:val="00243863"/>
    <w:rsid w:val="00243CD9"/>
    <w:rsid w:val="002441D5"/>
    <w:rsid w:val="002443D3"/>
    <w:rsid w:val="00244510"/>
    <w:rsid w:val="00244950"/>
    <w:rsid w:val="00245255"/>
    <w:rsid w:val="00245785"/>
    <w:rsid w:val="00245AC4"/>
    <w:rsid w:val="00245BC4"/>
    <w:rsid w:val="00245FBE"/>
    <w:rsid w:val="00246037"/>
    <w:rsid w:val="00246281"/>
    <w:rsid w:val="00246901"/>
    <w:rsid w:val="002472FD"/>
    <w:rsid w:val="00247469"/>
    <w:rsid w:val="002479D6"/>
    <w:rsid w:val="002479F6"/>
    <w:rsid w:val="00247C8A"/>
    <w:rsid w:val="00247D46"/>
    <w:rsid w:val="00250400"/>
    <w:rsid w:val="00250C6A"/>
    <w:rsid w:val="00250E07"/>
    <w:rsid w:val="002514E1"/>
    <w:rsid w:val="00251CCD"/>
    <w:rsid w:val="002521F9"/>
    <w:rsid w:val="002528CA"/>
    <w:rsid w:val="00252A8D"/>
    <w:rsid w:val="00252CC7"/>
    <w:rsid w:val="00252D2A"/>
    <w:rsid w:val="00252D47"/>
    <w:rsid w:val="00252DC6"/>
    <w:rsid w:val="00253409"/>
    <w:rsid w:val="002539E2"/>
    <w:rsid w:val="00253B33"/>
    <w:rsid w:val="00253BBE"/>
    <w:rsid w:val="00253C9C"/>
    <w:rsid w:val="00253E27"/>
    <w:rsid w:val="002546B4"/>
    <w:rsid w:val="002547EC"/>
    <w:rsid w:val="002548EA"/>
    <w:rsid w:val="0025498E"/>
    <w:rsid w:val="00254E17"/>
    <w:rsid w:val="00254E31"/>
    <w:rsid w:val="00255117"/>
    <w:rsid w:val="00255547"/>
    <w:rsid w:val="00256123"/>
    <w:rsid w:val="0025649E"/>
    <w:rsid w:val="00256CDA"/>
    <w:rsid w:val="00256DB4"/>
    <w:rsid w:val="002571F1"/>
    <w:rsid w:val="002579EC"/>
    <w:rsid w:val="00257BE0"/>
    <w:rsid w:val="00257D6D"/>
    <w:rsid w:val="00257E37"/>
    <w:rsid w:val="00257F37"/>
    <w:rsid w:val="002602BE"/>
    <w:rsid w:val="0026093A"/>
    <w:rsid w:val="00260AEC"/>
    <w:rsid w:val="00260B1B"/>
    <w:rsid w:val="00260DF3"/>
    <w:rsid w:val="00261720"/>
    <w:rsid w:val="002619CD"/>
    <w:rsid w:val="00262627"/>
    <w:rsid w:val="002627B0"/>
    <w:rsid w:val="002632BD"/>
    <w:rsid w:val="0026357B"/>
    <w:rsid w:val="0026465F"/>
    <w:rsid w:val="00264942"/>
    <w:rsid w:val="00265250"/>
    <w:rsid w:val="0026542C"/>
    <w:rsid w:val="002657D0"/>
    <w:rsid w:val="002658E9"/>
    <w:rsid w:val="00265C76"/>
    <w:rsid w:val="002662B9"/>
    <w:rsid w:val="0026638D"/>
    <w:rsid w:val="0026644A"/>
    <w:rsid w:val="002666E1"/>
    <w:rsid w:val="00266C0B"/>
    <w:rsid w:val="002678BE"/>
    <w:rsid w:val="0026798F"/>
    <w:rsid w:val="00270014"/>
    <w:rsid w:val="0027011B"/>
    <w:rsid w:val="00270751"/>
    <w:rsid w:val="0027244C"/>
    <w:rsid w:val="00272484"/>
    <w:rsid w:val="0027315F"/>
    <w:rsid w:val="002739AB"/>
    <w:rsid w:val="00273C6D"/>
    <w:rsid w:val="002742C2"/>
    <w:rsid w:val="00274488"/>
    <w:rsid w:val="002746DA"/>
    <w:rsid w:val="002746EB"/>
    <w:rsid w:val="00274A0C"/>
    <w:rsid w:val="0027561C"/>
    <w:rsid w:val="00275916"/>
    <w:rsid w:val="00275B91"/>
    <w:rsid w:val="00275CD2"/>
    <w:rsid w:val="00276223"/>
    <w:rsid w:val="00276423"/>
    <w:rsid w:val="002764ED"/>
    <w:rsid w:val="0027659A"/>
    <w:rsid w:val="002771B3"/>
    <w:rsid w:val="00277438"/>
    <w:rsid w:val="002776AC"/>
    <w:rsid w:val="002778E8"/>
    <w:rsid w:val="002806B7"/>
    <w:rsid w:val="0028088C"/>
    <w:rsid w:val="00280E87"/>
    <w:rsid w:val="00281BB8"/>
    <w:rsid w:val="002822C1"/>
    <w:rsid w:val="0028274A"/>
    <w:rsid w:val="00282DA5"/>
    <w:rsid w:val="00282F8F"/>
    <w:rsid w:val="002834D4"/>
    <w:rsid w:val="0028378D"/>
    <w:rsid w:val="002840DA"/>
    <w:rsid w:val="002843B0"/>
    <w:rsid w:val="002845AA"/>
    <w:rsid w:val="00284DC3"/>
    <w:rsid w:val="00285229"/>
    <w:rsid w:val="002858D8"/>
    <w:rsid w:val="0028622C"/>
    <w:rsid w:val="0028647F"/>
    <w:rsid w:val="0028649D"/>
    <w:rsid w:val="00286502"/>
    <w:rsid w:val="002867D6"/>
    <w:rsid w:val="0028681B"/>
    <w:rsid w:val="00287186"/>
    <w:rsid w:val="00287790"/>
    <w:rsid w:val="00290BC8"/>
    <w:rsid w:val="00290BDE"/>
    <w:rsid w:val="002914EA"/>
    <w:rsid w:val="00291B4C"/>
    <w:rsid w:val="00291F69"/>
    <w:rsid w:val="0029302D"/>
    <w:rsid w:val="00293B9A"/>
    <w:rsid w:val="00293FDC"/>
    <w:rsid w:val="002942FA"/>
    <w:rsid w:val="002949E0"/>
    <w:rsid w:val="00294FE0"/>
    <w:rsid w:val="0029532D"/>
    <w:rsid w:val="00295CC8"/>
    <w:rsid w:val="00295FD6"/>
    <w:rsid w:val="00295FF6"/>
    <w:rsid w:val="002962F1"/>
    <w:rsid w:val="002975BA"/>
    <w:rsid w:val="00297E51"/>
    <w:rsid w:val="002A0D08"/>
    <w:rsid w:val="002A10F9"/>
    <w:rsid w:val="002A1BF0"/>
    <w:rsid w:val="002A202C"/>
    <w:rsid w:val="002A267F"/>
    <w:rsid w:val="002A278D"/>
    <w:rsid w:val="002A2927"/>
    <w:rsid w:val="002A2D67"/>
    <w:rsid w:val="002A31FD"/>
    <w:rsid w:val="002A3800"/>
    <w:rsid w:val="002A3B66"/>
    <w:rsid w:val="002A3C57"/>
    <w:rsid w:val="002A3D56"/>
    <w:rsid w:val="002A3DC6"/>
    <w:rsid w:val="002A3F41"/>
    <w:rsid w:val="002A3F84"/>
    <w:rsid w:val="002A420F"/>
    <w:rsid w:val="002A4295"/>
    <w:rsid w:val="002A44B1"/>
    <w:rsid w:val="002A47F4"/>
    <w:rsid w:val="002A5A3D"/>
    <w:rsid w:val="002A6364"/>
    <w:rsid w:val="002A778B"/>
    <w:rsid w:val="002A79E6"/>
    <w:rsid w:val="002A7EE9"/>
    <w:rsid w:val="002A7FE6"/>
    <w:rsid w:val="002B0359"/>
    <w:rsid w:val="002B0A80"/>
    <w:rsid w:val="002B0CC2"/>
    <w:rsid w:val="002B13C6"/>
    <w:rsid w:val="002B19F5"/>
    <w:rsid w:val="002B1A1C"/>
    <w:rsid w:val="002B1CC4"/>
    <w:rsid w:val="002B2814"/>
    <w:rsid w:val="002B328A"/>
    <w:rsid w:val="002B347E"/>
    <w:rsid w:val="002B3622"/>
    <w:rsid w:val="002B3747"/>
    <w:rsid w:val="002B38FE"/>
    <w:rsid w:val="002B3A0B"/>
    <w:rsid w:val="002B3C82"/>
    <w:rsid w:val="002B3F39"/>
    <w:rsid w:val="002B3F5E"/>
    <w:rsid w:val="002B44D0"/>
    <w:rsid w:val="002B4830"/>
    <w:rsid w:val="002B4A26"/>
    <w:rsid w:val="002B4ACB"/>
    <w:rsid w:val="002B5370"/>
    <w:rsid w:val="002B5851"/>
    <w:rsid w:val="002B5960"/>
    <w:rsid w:val="002B5C94"/>
    <w:rsid w:val="002B60A6"/>
    <w:rsid w:val="002B623E"/>
    <w:rsid w:val="002B6997"/>
    <w:rsid w:val="002B6A0E"/>
    <w:rsid w:val="002B6A9A"/>
    <w:rsid w:val="002B6F5A"/>
    <w:rsid w:val="002B6F9D"/>
    <w:rsid w:val="002B7528"/>
    <w:rsid w:val="002B7D24"/>
    <w:rsid w:val="002C0D36"/>
    <w:rsid w:val="002C0E43"/>
    <w:rsid w:val="002C0F4F"/>
    <w:rsid w:val="002C1729"/>
    <w:rsid w:val="002C172A"/>
    <w:rsid w:val="002C1829"/>
    <w:rsid w:val="002C23F0"/>
    <w:rsid w:val="002C2D31"/>
    <w:rsid w:val="002C2F63"/>
    <w:rsid w:val="002C310F"/>
    <w:rsid w:val="002C3590"/>
    <w:rsid w:val="002C3C4A"/>
    <w:rsid w:val="002C4385"/>
    <w:rsid w:val="002C491E"/>
    <w:rsid w:val="002C5124"/>
    <w:rsid w:val="002C5E94"/>
    <w:rsid w:val="002C5F21"/>
    <w:rsid w:val="002C62DC"/>
    <w:rsid w:val="002C72B2"/>
    <w:rsid w:val="002D0389"/>
    <w:rsid w:val="002D0D8A"/>
    <w:rsid w:val="002D1352"/>
    <w:rsid w:val="002D1354"/>
    <w:rsid w:val="002D146B"/>
    <w:rsid w:val="002D1D50"/>
    <w:rsid w:val="002D25FC"/>
    <w:rsid w:val="002D2BFC"/>
    <w:rsid w:val="002D2D5C"/>
    <w:rsid w:val="002D2EFC"/>
    <w:rsid w:val="002D3516"/>
    <w:rsid w:val="002D4748"/>
    <w:rsid w:val="002D48A5"/>
    <w:rsid w:val="002D5839"/>
    <w:rsid w:val="002D5F3E"/>
    <w:rsid w:val="002D604F"/>
    <w:rsid w:val="002D6191"/>
    <w:rsid w:val="002D65F9"/>
    <w:rsid w:val="002D662C"/>
    <w:rsid w:val="002D6ADA"/>
    <w:rsid w:val="002D764E"/>
    <w:rsid w:val="002D7733"/>
    <w:rsid w:val="002D7DAB"/>
    <w:rsid w:val="002E0126"/>
    <w:rsid w:val="002E049D"/>
    <w:rsid w:val="002E0921"/>
    <w:rsid w:val="002E098D"/>
    <w:rsid w:val="002E0C79"/>
    <w:rsid w:val="002E0F21"/>
    <w:rsid w:val="002E0FA7"/>
    <w:rsid w:val="002E2238"/>
    <w:rsid w:val="002E24D4"/>
    <w:rsid w:val="002E29F5"/>
    <w:rsid w:val="002E2B92"/>
    <w:rsid w:val="002E3B0D"/>
    <w:rsid w:val="002E3D63"/>
    <w:rsid w:val="002E44D2"/>
    <w:rsid w:val="002E4A49"/>
    <w:rsid w:val="002E4B93"/>
    <w:rsid w:val="002E4CF0"/>
    <w:rsid w:val="002E4D29"/>
    <w:rsid w:val="002E50F1"/>
    <w:rsid w:val="002E526D"/>
    <w:rsid w:val="002E5273"/>
    <w:rsid w:val="002E56EB"/>
    <w:rsid w:val="002E5945"/>
    <w:rsid w:val="002E5F51"/>
    <w:rsid w:val="002E7206"/>
    <w:rsid w:val="002E74F5"/>
    <w:rsid w:val="002E76CD"/>
    <w:rsid w:val="002F094E"/>
    <w:rsid w:val="002F0A2D"/>
    <w:rsid w:val="002F0CBE"/>
    <w:rsid w:val="002F153A"/>
    <w:rsid w:val="002F1638"/>
    <w:rsid w:val="002F181D"/>
    <w:rsid w:val="002F1EF8"/>
    <w:rsid w:val="002F206C"/>
    <w:rsid w:val="002F2497"/>
    <w:rsid w:val="002F2AF9"/>
    <w:rsid w:val="002F38D4"/>
    <w:rsid w:val="002F3F13"/>
    <w:rsid w:val="002F42C5"/>
    <w:rsid w:val="002F4442"/>
    <w:rsid w:val="002F4642"/>
    <w:rsid w:val="002F4B57"/>
    <w:rsid w:val="002F4C15"/>
    <w:rsid w:val="002F50D5"/>
    <w:rsid w:val="002F56FD"/>
    <w:rsid w:val="002F6337"/>
    <w:rsid w:val="002F6454"/>
    <w:rsid w:val="002F6554"/>
    <w:rsid w:val="002F6F06"/>
    <w:rsid w:val="002F6F74"/>
    <w:rsid w:val="002F7659"/>
    <w:rsid w:val="002F7B50"/>
    <w:rsid w:val="002F7BF9"/>
    <w:rsid w:val="002F7E91"/>
    <w:rsid w:val="003000B4"/>
    <w:rsid w:val="0030011F"/>
    <w:rsid w:val="003004EF"/>
    <w:rsid w:val="0030053A"/>
    <w:rsid w:val="003005B5"/>
    <w:rsid w:val="00300FEF"/>
    <w:rsid w:val="003011D2"/>
    <w:rsid w:val="0030202E"/>
    <w:rsid w:val="003024BB"/>
    <w:rsid w:val="0030278E"/>
    <w:rsid w:val="00302FB4"/>
    <w:rsid w:val="003031E8"/>
    <w:rsid w:val="00303421"/>
    <w:rsid w:val="00303A67"/>
    <w:rsid w:val="00303DAC"/>
    <w:rsid w:val="00303FC8"/>
    <w:rsid w:val="00304BD6"/>
    <w:rsid w:val="003050D7"/>
    <w:rsid w:val="00305338"/>
    <w:rsid w:val="0030555C"/>
    <w:rsid w:val="00305A59"/>
    <w:rsid w:val="003061AA"/>
    <w:rsid w:val="00306542"/>
    <w:rsid w:val="003065ED"/>
    <w:rsid w:val="00306A21"/>
    <w:rsid w:val="00307056"/>
    <w:rsid w:val="00307383"/>
    <w:rsid w:val="00307D8D"/>
    <w:rsid w:val="00310FDF"/>
    <w:rsid w:val="0031128E"/>
    <w:rsid w:val="00311460"/>
    <w:rsid w:val="00311C63"/>
    <w:rsid w:val="0031230F"/>
    <w:rsid w:val="003123E4"/>
    <w:rsid w:val="0031299F"/>
    <w:rsid w:val="00312AEA"/>
    <w:rsid w:val="00312CFB"/>
    <w:rsid w:val="00312D78"/>
    <w:rsid w:val="00312D91"/>
    <w:rsid w:val="00313504"/>
    <w:rsid w:val="003136B9"/>
    <w:rsid w:val="00313EC4"/>
    <w:rsid w:val="0031404B"/>
    <w:rsid w:val="00314100"/>
    <w:rsid w:val="00314347"/>
    <w:rsid w:val="00314926"/>
    <w:rsid w:val="00315407"/>
    <w:rsid w:val="00315C02"/>
    <w:rsid w:val="00315D91"/>
    <w:rsid w:val="00315DAB"/>
    <w:rsid w:val="00316863"/>
    <w:rsid w:val="00316998"/>
    <w:rsid w:val="00316D1F"/>
    <w:rsid w:val="00316F5B"/>
    <w:rsid w:val="00316FFB"/>
    <w:rsid w:val="00317540"/>
    <w:rsid w:val="00317621"/>
    <w:rsid w:val="00317B5A"/>
    <w:rsid w:val="003201F6"/>
    <w:rsid w:val="003205F9"/>
    <w:rsid w:val="00320D81"/>
    <w:rsid w:val="00320E1E"/>
    <w:rsid w:val="0032128B"/>
    <w:rsid w:val="0032130B"/>
    <w:rsid w:val="00321429"/>
    <w:rsid w:val="00321481"/>
    <w:rsid w:val="00321764"/>
    <w:rsid w:val="00321C53"/>
    <w:rsid w:val="00322D6A"/>
    <w:rsid w:val="003230C0"/>
    <w:rsid w:val="0032382C"/>
    <w:rsid w:val="00324279"/>
    <w:rsid w:val="00324631"/>
    <w:rsid w:val="00325606"/>
    <w:rsid w:val="0032597B"/>
    <w:rsid w:val="00326D91"/>
    <w:rsid w:val="00326EB7"/>
    <w:rsid w:val="00326EE6"/>
    <w:rsid w:val="003271E6"/>
    <w:rsid w:val="003272A6"/>
    <w:rsid w:val="003272D2"/>
    <w:rsid w:val="0032792F"/>
    <w:rsid w:val="0033007A"/>
    <w:rsid w:val="003309DF"/>
    <w:rsid w:val="00330BE1"/>
    <w:rsid w:val="00331873"/>
    <w:rsid w:val="00331D1D"/>
    <w:rsid w:val="003324DF"/>
    <w:rsid w:val="00332CCD"/>
    <w:rsid w:val="003331EE"/>
    <w:rsid w:val="003332F7"/>
    <w:rsid w:val="003338E0"/>
    <w:rsid w:val="00333A7F"/>
    <w:rsid w:val="00333B1D"/>
    <w:rsid w:val="003342C5"/>
    <w:rsid w:val="003342CC"/>
    <w:rsid w:val="00334712"/>
    <w:rsid w:val="00334A24"/>
    <w:rsid w:val="00334E3D"/>
    <w:rsid w:val="00334FBE"/>
    <w:rsid w:val="00335423"/>
    <w:rsid w:val="00335782"/>
    <w:rsid w:val="003357D3"/>
    <w:rsid w:val="00335A2F"/>
    <w:rsid w:val="00335A86"/>
    <w:rsid w:val="00335E5D"/>
    <w:rsid w:val="0033619C"/>
    <w:rsid w:val="00337041"/>
    <w:rsid w:val="0033723F"/>
    <w:rsid w:val="0033737D"/>
    <w:rsid w:val="00337A63"/>
    <w:rsid w:val="0034007D"/>
    <w:rsid w:val="0034017F"/>
    <w:rsid w:val="003403BF"/>
    <w:rsid w:val="00340749"/>
    <w:rsid w:val="00340E33"/>
    <w:rsid w:val="00340F16"/>
    <w:rsid w:val="00341838"/>
    <w:rsid w:val="003418CB"/>
    <w:rsid w:val="00341E16"/>
    <w:rsid w:val="00341F52"/>
    <w:rsid w:val="003420AD"/>
    <w:rsid w:val="0034238D"/>
    <w:rsid w:val="003426B4"/>
    <w:rsid w:val="00342BFE"/>
    <w:rsid w:val="00342D69"/>
    <w:rsid w:val="0034348A"/>
    <w:rsid w:val="00343942"/>
    <w:rsid w:val="00343B9F"/>
    <w:rsid w:val="00343FD2"/>
    <w:rsid w:val="00344E9A"/>
    <w:rsid w:val="00345095"/>
    <w:rsid w:val="00345A9F"/>
    <w:rsid w:val="00345D80"/>
    <w:rsid w:val="00345E4C"/>
    <w:rsid w:val="003461E1"/>
    <w:rsid w:val="0034639F"/>
    <w:rsid w:val="00346431"/>
    <w:rsid w:val="0034655B"/>
    <w:rsid w:val="003465EE"/>
    <w:rsid w:val="003475BD"/>
    <w:rsid w:val="00347A66"/>
    <w:rsid w:val="00347E82"/>
    <w:rsid w:val="00350043"/>
    <w:rsid w:val="00350462"/>
    <w:rsid w:val="0035208B"/>
    <w:rsid w:val="003523ED"/>
    <w:rsid w:val="0035271E"/>
    <w:rsid w:val="00352A82"/>
    <w:rsid w:val="00352CE9"/>
    <w:rsid w:val="00352D6C"/>
    <w:rsid w:val="00352E1A"/>
    <w:rsid w:val="00353532"/>
    <w:rsid w:val="00353B1B"/>
    <w:rsid w:val="003543C4"/>
    <w:rsid w:val="0035456A"/>
    <w:rsid w:val="003558B4"/>
    <w:rsid w:val="003562CB"/>
    <w:rsid w:val="00356415"/>
    <w:rsid w:val="00356799"/>
    <w:rsid w:val="00356CD8"/>
    <w:rsid w:val="0035721F"/>
    <w:rsid w:val="003573B8"/>
    <w:rsid w:val="0035754A"/>
    <w:rsid w:val="00357D1A"/>
    <w:rsid w:val="003603A6"/>
    <w:rsid w:val="003604B7"/>
    <w:rsid w:val="00360A4A"/>
    <w:rsid w:val="00360FA6"/>
    <w:rsid w:val="00361570"/>
    <w:rsid w:val="0036251C"/>
    <w:rsid w:val="00362820"/>
    <w:rsid w:val="0036288E"/>
    <w:rsid w:val="00362F82"/>
    <w:rsid w:val="0036325C"/>
    <w:rsid w:val="00363589"/>
    <w:rsid w:val="00363701"/>
    <w:rsid w:val="003639B9"/>
    <w:rsid w:val="00363BD0"/>
    <w:rsid w:val="00363DD4"/>
    <w:rsid w:val="003641D2"/>
    <w:rsid w:val="003650F8"/>
    <w:rsid w:val="0036554A"/>
    <w:rsid w:val="0036570F"/>
    <w:rsid w:val="003657C7"/>
    <w:rsid w:val="003659A7"/>
    <w:rsid w:val="00365BE4"/>
    <w:rsid w:val="0036606B"/>
    <w:rsid w:val="0036710E"/>
    <w:rsid w:val="00367395"/>
    <w:rsid w:val="00370808"/>
    <w:rsid w:val="00370E34"/>
    <w:rsid w:val="00371252"/>
    <w:rsid w:val="003716ED"/>
    <w:rsid w:val="0037173B"/>
    <w:rsid w:val="00371A3B"/>
    <w:rsid w:val="003721A1"/>
    <w:rsid w:val="00372225"/>
    <w:rsid w:val="0037266B"/>
    <w:rsid w:val="00372753"/>
    <w:rsid w:val="00372B26"/>
    <w:rsid w:val="00372DFF"/>
    <w:rsid w:val="00372E56"/>
    <w:rsid w:val="0037353B"/>
    <w:rsid w:val="00373BB8"/>
    <w:rsid w:val="00373CCA"/>
    <w:rsid w:val="00373FE8"/>
    <w:rsid w:val="0037446B"/>
    <w:rsid w:val="003745A1"/>
    <w:rsid w:val="003748D6"/>
    <w:rsid w:val="0037520E"/>
    <w:rsid w:val="003753F1"/>
    <w:rsid w:val="003759E1"/>
    <w:rsid w:val="00375A15"/>
    <w:rsid w:val="00375C50"/>
    <w:rsid w:val="00375CC2"/>
    <w:rsid w:val="00375F6F"/>
    <w:rsid w:val="00376194"/>
    <w:rsid w:val="003763BD"/>
    <w:rsid w:val="003765C0"/>
    <w:rsid w:val="00377490"/>
    <w:rsid w:val="003776B4"/>
    <w:rsid w:val="00377F9D"/>
    <w:rsid w:val="003800D0"/>
    <w:rsid w:val="0038024B"/>
    <w:rsid w:val="003805E9"/>
    <w:rsid w:val="003813BD"/>
    <w:rsid w:val="00381652"/>
    <w:rsid w:val="003816E5"/>
    <w:rsid w:val="00381C8B"/>
    <w:rsid w:val="00381DAA"/>
    <w:rsid w:val="00382C5A"/>
    <w:rsid w:val="00382F63"/>
    <w:rsid w:val="00383626"/>
    <w:rsid w:val="00383891"/>
    <w:rsid w:val="00383C92"/>
    <w:rsid w:val="00384429"/>
    <w:rsid w:val="00384431"/>
    <w:rsid w:val="00385737"/>
    <w:rsid w:val="00385A40"/>
    <w:rsid w:val="00386C80"/>
    <w:rsid w:val="003874E9"/>
    <w:rsid w:val="00387796"/>
    <w:rsid w:val="0038796A"/>
    <w:rsid w:val="00387BF9"/>
    <w:rsid w:val="003907E8"/>
    <w:rsid w:val="00390B74"/>
    <w:rsid w:val="003916BB"/>
    <w:rsid w:val="0039241D"/>
    <w:rsid w:val="003929B6"/>
    <w:rsid w:val="00392B15"/>
    <w:rsid w:val="00392CC1"/>
    <w:rsid w:val="00392EFF"/>
    <w:rsid w:val="0039345F"/>
    <w:rsid w:val="003939BB"/>
    <w:rsid w:val="00393A20"/>
    <w:rsid w:val="00393E0D"/>
    <w:rsid w:val="00393F00"/>
    <w:rsid w:val="00394129"/>
    <w:rsid w:val="003942F2"/>
    <w:rsid w:val="00394EFF"/>
    <w:rsid w:val="003952B9"/>
    <w:rsid w:val="00395450"/>
    <w:rsid w:val="003954DB"/>
    <w:rsid w:val="003954F7"/>
    <w:rsid w:val="00395B4B"/>
    <w:rsid w:val="00395CB6"/>
    <w:rsid w:val="00396488"/>
    <w:rsid w:val="00396808"/>
    <w:rsid w:val="00396DC2"/>
    <w:rsid w:val="00396DF6"/>
    <w:rsid w:val="00397767"/>
    <w:rsid w:val="00397852"/>
    <w:rsid w:val="003979E0"/>
    <w:rsid w:val="00397F28"/>
    <w:rsid w:val="00397F99"/>
    <w:rsid w:val="003A026B"/>
    <w:rsid w:val="003A0307"/>
    <w:rsid w:val="003A0744"/>
    <w:rsid w:val="003A1126"/>
    <w:rsid w:val="003A15D4"/>
    <w:rsid w:val="003A1700"/>
    <w:rsid w:val="003A334F"/>
    <w:rsid w:val="003A3E17"/>
    <w:rsid w:val="003A40D9"/>
    <w:rsid w:val="003A4743"/>
    <w:rsid w:val="003A475F"/>
    <w:rsid w:val="003A538F"/>
    <w:rsid w:val="003A54E4"/>
    <w:rsid w:val="003A54F8"/>
    <w:rsid w:val="003A552A"/>
    <w:rsid w:val="003A5921"/>
    <w:rsid w:val="003A5BA3"/>
    <w:rsid w:val="003A5CCF"/>
    <w:rsid w:val="003A5CD8"/>
    <w:rsid w:val="003A627B"/>
    <w:rsid w:val="003A648C"/>
    <w:rsid w:val="003A680E"/>
    <w:rsid w:val="003A6AB2"/>
    <w:rsid w:val="003A71EF"/>
    <w:rsid w:val="003A7478"/>
    <w:rsid w:val="003A796D"/>
    <w:rsid w:val="003B00A3"/>
    <w:rsid w:val="003B025D"/>
    <w:rsid w:val="003B0EA4"/>
    <w:rsid w:val="003B12AF"/>
    <w:rsid w:val="003B1509"/>
    <w:rsid w:val="003B1939"/>
    <w:rsid w:val="003B19D4"/>
    <w:rsid w:val="003B1EE8"/>
    <w:rsid w:val="003B2277"/>
    <w:rsid w:val="003B2948"/>
    <w:rsid w:val="003B2FB1"/>
    <w:rsid w:val="003B30E2"/>
    <w:rsid w:val="003B3602"/>
    <w:rsid w:val="003B3646"/>
    <w:rsid w:val="003B3D1C"/>
    <w:rsid w:val="003B4447"/>
    <w:rsid w:val="003B44C6"/>
    <w:rsid w:val="003B4C5D"/>
    <w:rsid w:val="003B4D12"/>
    <w:rsid w:val="003B51D8"/>
    <w:rsid w:val="003B555C"/>
    <w:rsid w:val="003B55AE"/>
    <w:rsid w:val="003B601F"/>
    <w:rsid w:val="003B64BA"/>
    <w:rsid w:val="003B6C43"/>
    <w:rsid w:val="003B705B"/>
    <w:rsid w:val="003B7818"/>
    <w:rsid w:val="003B7A49"/>
    <w:rsid w:val="003B7A69"/>
    <w:rsid w:val="003B7BE5"/>
    <w:rsid w:val="003B7D02"/>
    <w:rsid w:val="003C02EE"/>
    <w:rsid w:val="003C0868"/>
    <w:rsid w:val="003C098F"/>
    <w:rsid w:val="003C0DBF"/>
    <w:rsid w:val="003C0F36"/>
    <w:rsid w:val="003C173F"/>
    <w:rsid w:val="003C1A15"/>
    <w:rsid w:val="003C1C5A"/>
    <w:rsid w:val="003C1C91"/>
    <w:rsid w:val="003C1F09"/>
    <w:rsid w:val="003C259D"/>
    <w:rsid w:val="003C2A8A"/>
    <w:rsid w:val="003C3EB8"/>
    <w:rsid w:val="003C3FF4"/>
    <w:rsid w:val="003C4229"/>
    <w:rsid w:val="003C42E6"/>
    <w:rsid w:val="003C52E1"/>
    <w:rsid w:val="003C533A"/>
    <w:rsid w:val="003C5769"/>
    <w:rsid w:val="003C5824"/>
    <w:rsid w:val="003C5B65"/>
    <w:rsid w:val="003C61F8"/>
    <w:rsid w:val="003C6780"/>
    <w:rsid w:val="003C6F55"/>
    <w:rsid w:val="003C70BA"/>
    <w:rsid w:val="003C713B"/>
    <w:rsid w:val="003C73E4"/>
    <w:rsid w:val="003C778A"/>
    <w:rsid w:val="003C79A9"/>
    <w:rsid w:val="003C7C00"/>
    <w:rsid w:val="003C7C8B"/>
    <w:rsid w:val="003D053D"/>
    <w:rsid w:val="003D0637"/>
    <w:rsid w:val="003D0663"/>
    <w:rsid w:val="003D0A11"/>
    <w:rsid w:val="003D0A27"/>
    <w:rsid w:val="003D0F59"/>
    <w:rsid w:val="003D1333"/>
    <w:rsid w:val="003D1610"/>
    <w:rsid w:val="003D1680"/>
    <w:rsid w:val="003D16B5"/>
    <w:rsid w:val="003D16DB"/>
    <w:rsid w:val="003D1E71"/>
    <w:rsid w:val="003D1FE0"/>
    <w:rsid w:val="003D2008"/>
    <w:rsid w:val="003D2052"/>
    <w:rsid w:val="003D24D2"/>
    <w:rsid w:val="003D24D7"/>
    <w:rsid w:val="003D2F85"/>
    <w:rsid w:val="003D45A6"/>
    <w:rsid w:val="003D494E"/>
    <w:rsid w:val="003D50C9"/>
    <w:rsid w:val="003D50D0"/>
    <w:rsid w:val="003D53F6"/>
    <w:rsid w:val="003D543C"/>
    <w:rsid w:val="003D5C99"/>
    <w:rsid w:val="003D5DE3"/>
    <w:rsid w:val="003D60C7"/>
    <w:rsid w:val="003D72EC"/>
    <w:rsid w:val="003D7DC3"/>
    <w:rsid w:val="003E0257"/>
    <w:rsid w:val="003E0B62"/>
    <w:rsid w:val="003E0DD2"/>
    <w:rsid w:val="003E10DC"/>
    <w:rsid w:val="003E1712"/>
    <w:rsid w:val="003E20C7"/>
    <w:rsid w:val="003E210F"/>
    <w:rsid w:val="003E22B9"/>
    <w:rsid w:val="003E258F"/>
    <w:rsid w:val="003E3900"/>
    <w:rsid w:val="003E3D67"/>
    <w:rsid w:val="003E451F"/>
    <w:rsid w:val="003E47C1"/>
    <w:rsid w:val="003E4AF9"/>
    <w:rsid w:val="003E4E41"/>
    <w:rsid w:val="003E50B2"/>
    <w:rsid w:val="003E5D1A"/>
    <w:rsid w:val="003E65AC"/>
    <w:rsid w:val="003E6FB8"/>
    <w:rsid w:val="003E70C9"/>
    <w:rsid w:val="003E74F5"/>
    <w:rsid w:val="003E797F"/>
    <w:rsid w:val="003E7BD2"/>
    <w:rsid w:val="003E7F1D"/>
    <w:rsid w:val="003F0160"/>
    <w:rsid w:val="003F038D"/>
    <w:rsid w:val="003F069B"/>
    <w:rsid w:val="003F06B9"/>
    <w:rsid w:val="003F0D48"/>
    <w:rsid w:val="003F1073"/>
    <w:rsid w:val="003F1706"/>
    <w:rsid w:val="003F1F5E"/>
    <w:rsid w:val="003F34C5"/>
    <w:rsid w:val="003F35E2"/>
    <w:rsid w:val="003F36F0"/>
    <w:rsid w:val="003F3740"/>
    <w:rsid w:val="003F3BE9"/>
    <w:rsid w:val="003F4700"/>
    <w:rsid w:val="003F483A"/>
    <w:rsid w:val="003F52DB"/>
    <w:rsid w:val="003F5408"/>
    <w:rsid w:val="003F5505"/>
    <w:rsid w:val="003F5634"/>
    <w:rsid w:val="003F5C0D"/>
    <w:rsid w:val="003F5ED5"/>
    <w:rsid w:val="003F5F2B"/>
    <w:rsid w:val="003F68E9"/>
    <w:rsid w:val="003F70CA"/>
    <w:rsid w:val="003F73D1"/>
    <w:rsid w:val="003F762D"/>
    <w:rsid w:val="003F7AAE"/>
    <w:rsid w:val="0040017A"/>
    <w:rsid w:val="00400897"/>
    <w:rsid w:val="00400EF9"/>
    <w:rsid w:val="004016AD"/>
    <w:rsid w:val="004021B8"/>
    <w:rsid w:val="0040226B"/>
    <w:rsid w:val="00402605"/>
    <w:rsid w:val="0040277D"/>
    <w:rsid w:val="00402AC6"/>
    <w:rsid w:val="00402C54"/>
    <w:rsid w:val="004030BA"/>
    <w:rsid w:val="00403564"/>
    <w:rsid w:val="0040392C"/>
    <w:rsid w:val="00403C0B"/>
    <w:rsid w:val="004040C4"/>
    <w:rsid w:val="004043CA"/>
    <w:rsid w:val="00404787"/>
    <w:rsid w:val="00405292"/>
    <w:rsid w:val="004055B6"/>
    <w:rsid w:val="00405716"/>
    <w:rsid w:val="00405836"/>
    <w:rsid w:val="004062AB"/>
    <w:rsid w:val="0040681B"/>
    <w:rsid w:val="00406B95"/>
    <w:rsid w:val="00407064"/>
    <w:rsid w:val="004076C0"/>
    <w:rsid w:val="00410440"/>
    <w:rsid w:val="00410519"/>
    <w:rsid w:val="00410A5C"/>
    <w:rsid w:val="00410AA8"/>
    <w:rsid w:val="00411480"/>
    <w:rsid w:val="00411956"/>
    <w:rsid w:val="00411974"/>
    <w:rsid w:val="00411ABA"/>
    <w:rsid w:val="00411DD8"/>
    <w:rsid w:val="004123D1"/>
    <w:rsid w:val="004123FA"/>
    <w:rsid w:val="00412D42"/>
    <w:rsid w:val="00412E95"/>
    <w:rsid w:val="00412F07"/>
    <w:rsid w:val="004130E5"/>
    <w:rsid w:val="004130FF"/>
    <w:rsid w:val="004131DF"/>
    <w:rsid w:val="00413393"/>
    <w:rsid w:val="004136D8"/>
    <w:rsid w:val="0041377F"/>
    <w:rsid w:val="00413E0A"/>
    <w:rsid w:val="00413FC3"/>
    <w:rsid w:val="0041401B"/>
    <w:rsid w:val="004140E9"/>
    <w:rsid w:val="004147B6"/>
    <w:rsid w:val="004149BA"/>
    <w:rsid w:val="00414A65"/>
    <w:rsid w:val="00414B09"/>
    <w:rsid w:val="00415298"/>
    <w:rsid w:val="00415324"/>
    <w:rsid w:val="0041586E"/>
    <w:rsid w:val="00416404"/>
    <w:rsid w:val="00416FF7"/>
    <w:rsid w:val="0041705F"/>
    <w:rsid w:val="0041715F"/>
    <w:rsid w:val="0041770E"/>
    <w:rsid w:val="00417EFE"/>
    <w:rsid w:val="00420087"/>
    <w:rsid w:val="004201F4"/>
    <w:rsid w:val="004206B1"/>
    <w:rsid w:val="0042087D"/>
    <w:rsid w:val="00420B7F"/>
    <w:rsid w:val="00420C8C"/>
    <w:rsid w:val="00420F3A"/>
    <w:rsid w:val="004216F6"/>
    <w:rsid w:val="00421826"/>
    <w:rsid w:val="00421A25"/>
    <w:rsid w:val="00421FAF"/>
    <w:rsid w:val="00422164"/>
    <w:rsid w:val="0042318C"/>
    <w:rsid w:val="00423229"/>
    <w:rsid w:val="00423627"/>
    <w:rsid w:val="00423822"/>
    <w:rsid w:val="00423928"/>
    <w:rsid w:val="004240A2"/>
    <w:rsid w:val="00424B8E"/>
    <w:rsid w:val="00424BC7"/>
    <w:rsid w:val="00425411"/>
    <w:rsid w:val="00425492"/>
    <w:rsid w:val="00425860"/>
    <w:rsid w:val="004258C5"/>
    <w:rsid w:val="0042632D"/>
    <w:rsid w:val="00426442"/>
    <w:rsid w:val="00426850"/>
    <w:rsid w:val="004269E8"/>
    <w:rsid w:val="004273DA"/>
    <w:rsid w:val="00427742"/>
    <w:rsid w:val="00427A32"/>
    <w:rsid w:val="004301D0"/>
    <w:rsid w:val="00430482"/>
    <w:rsid w:val="00430C86"/>
    <w:rsid w:val="00430F7E"/>
    <w:rsid w:val="00430FA6"/>
    <w:rsid w:val="00431563"/>
    <w:rsid w:val="00431880"/>
    <w:rsid w:val="004319DB"/>
    <w:rsid w:val="00431C74"/>
    <w:rsid w:val="00431DC3"/>
    <w:rsid w:val="0043201C"/>
    <w:rsid w:val="00432110"/>
    <w:rsid w:val="004323DC"/>
    <w:rsid w:val="0043270A"/>
    <w:rsid w:val="00432DF0"/>
    <w:rsid w:val="00433856"/>
    <w:rsid w:val="00433857"/>
    <w:rsid w:val="00433927"/>
    <w:rsid w:val="0043397D"/>
    <w:rsid w:val="00433E73"/>
    <w:rsid w:val="004341D6"/>
    <w:rsid w:val="00434452"/>
    <w:rsid w:val="0043461E"/>
    <w:rsid w:val="0043545C"/>
    <w:rsid w:val="00435CEC"/>
    <w:rsid w:val="00435D01"/>
    <w:rsid w:val="00436265"/>
    <w:rsid w:val="004364BA"/>
    <w:rsid w:val="0043671E"/>
    <w:rsid w:val="004369A0"/>
    <w:rsid w:val="00436F46"/>
    <w:rsid w:val="0043719B"/>
    <w:rsid w:val="00437699"/>
    <w:rsid w:val="004379DE"/>
    <w:rsid w:val="00440CB0"/>
    <w:rsid w:val="00441895"/>
    <w:rsid w:val="00441A20"/>
    <w:rsid w:val="00441B9E"/>
    <w:rsid w:val="00442235"/>
    <w:rsid w:val="0044289E"/>
    <w:rsid w:val="00442A68"/>
    <w:rsid w:val="00442CCC"/>
    <w:rsid w:val="004431C7"/>
    <w:rsid w:val="004432B3"/>
    <w:rsid w:val="004433B4"/>
    <w:rsid w:val="004436E2"/>
    <w:rsid w:val="00443B8B"/>
    <w:rsid w:val="00443F23"/>
    <w:rsid w:val="00443F5F"/>
    <w:rsid w:val="004441CA"/>
    <w:rsid w:val="00445960"/>
    <w:rsid w:val="00445980"/>
    <w:rsid w:val="00446757"/>
    <w:rsid w:val="00446B6B"/>
    <w:rsid w:val="004470FA"/>
    <w:rsid w:val="00447234"/>
    <w:rsid w:val="00447385"/>
    <w:rsid w:val="00447792"/>
    <w:rsid w:val="00447F16"/>
    <w:rsid w:val="00450355"/>
    <w:rsid w:val="004506EB"/>
    <w:rsid w:val="00450FCF"/>
    <w:rsid w:val="00450FD7"/>
    <w:rsid w:val="00451225"/>
    <w:rsid w:val="004516B9"/>
    <w:rsid w:val="004517D2"/>
    <w:rsid w:val="00451867"/>
    <w:rsid w:val="00451E3B"/>
    <w:rsid w:val="004520B6"/>
    <w:rsid w:val="0045220E"/>
    <w:rsid w:val="00452581"/>
    <w:rsid w:val="0045291E"/>
    <w:rsid w:val="00453FDE"/>
    <w:rsid w:val="004543AF"/>
    <w:rsid w:val="0045448D"/>
    <w:rsid w:val="00454577"/>
    <w:rsid w:val="00454A5D"/>
    <w:rsid w:val="004550DC"/>
    <w:rsid w:val="0045529D"/>
    <w:rsid w:val="004558E9"/>
    <w:rsid w:val="00455C13"/>
    <w:rsid w:val="00456052"/>
    <w:rsid w:val="0045609E"/>
    <w:rsid w:val="00456390"/>
    <w:rsid w:val="00456726"/>
    <w:rsid w:val="004567DF"/>
    <w:rsid w:val="00456AAC"/>
    <w:rsid w:val="004578E7"/>
    <w:rsid w:val="004579D1"/>
    <w:rsid w:val="00457A66"/>
    <w:rsid w:val="00457E13"/>
    <w:rsid w:val="00457E77"/>
    <w:rsid w:val="0046075C"/>
    <w:rsid w:val="0046100A"/>
    <w:rsid w:val="0046199C"/>
    <w:rsid w:val="004621CF"/>
    <w:rsid w:val="00462AC7"/>
    <w:rsid w:val="00462CB0"/>
    <w:rsid w:val="00462FA6"/>
    <w:rsid w:val="0046300F"/>
    <w:rsid w:val="004630C2"/>
    <w:rsid w:val="004636E7"/>
    <w:rsid w:val="004637B8"/>
    <w:rsid w:val="00463A73"/>
    <w:rsid w:val="00463BBC"/>
    <w:rsid w:val="004642F4"/>
    <w:rsid w:val="00464361"/>
    <w:rsid w:val="0046462B"/>
    <w:rsid w:val="004647BB"/>
    <w:rsid w:val="00464AF6"/>
    <w:rsid w:val="00464D26"/>
    <w:rsid w:val="0046509F"/>
    <w:rsid w:val="00465835"/>
    <w:rsid w:val="00465C3D"/>
    <w:rsid w:val="00465C99"/>
    <w:rsid w:val="00466421"/>
    <w:rsid w:val="00466A87"/>
    <w:rsid w:val="00466B84"/>
    <w:rsid w:val="004672D3"/>
    <w:rsid w:val="00467A26"/>
    <w:rsid w:val="00470A5F"/>
    <w:rsid w:val="00470AA8"/>
    <w:rsid w:val="00470C55"/>
    <w:rsid w:val="00470E0D"/>
    <w:rsid w:val="004713D0"/>
    <w:rsid w:val="00471CEF"/>
    <w:rsid w:val="00471F01"/>
    <w:rsid w:val="00472437"/>
    <w:rsid w:val="00472885"/>
    <w:rsid w:val="00472A31"/>
    <w:rsid w:val="00472C83"/>
    <w:rsid w:val="00472DE2"/>
    <w:rsid w:val="00472EFE"/>
    <w:rsid w:val="00473BF5"/>
    <w:rsid w:val="00474AEA"/>
    <w:rsid w:val="00475123"/>
    <w:rsid w:val="00475675"/>
    <w:rsid w:val="0047599C"/>
    <w:rsid w:val="00475DFE"/>
    <w:rsid w:val="004761D3"/>
    <w:rsid w:val="0047656F"/>
    <w:rsid w:val="00476941"/>
    <w:rsid w:val="00476AFC"/>
    <w:rsid w:val="0047720E"/>
    <w:rsid w:val="00480493"/>
    <w:rsid w:val="00480758"/>
    <w:rsid w:val="004807CF"/>
    <w:rsid w:val="004808B3"/>
    <w:rsid w:val="00480C9B"/>
    <w:rsid w:val="0048126D"/>
    <w:rsid w:val="004813A6"/>
    <w:rsid w:val="00481825"/>
    <w:rsid w:val="00481EEA"/>
    <w:rsid w:val="00481F42"/>
    <w:rsid w:val="00482843"/>
    <w:rsid w:val="00482A53"/>
    <w:rsid w:val="00482D00"/>
    <w:rsid w:val="00482D97"/>
    <w:rsid w:val="00483750"/>
    <w:rsid w:val="0048399F"/>
    <w:rsid w:val="00483AA8"/>
    <w:rsid w:val="004842DE"/>
    <w:rsid w:val="00484D92"/>
    <w:rsid w:val="00484E9D"/>
    <w:rsid w:val="004859B1"/>
    <w:rsid w:val="00485C4C"/>
    <w:rsid w:val="00485DA9"/>
    <w:rsid w:val="00486050"/>
    <w:rsid w:val="00486619"/>
    <w:rsid w:val="0048678F"/>
    <w:rsid w:val="004867B6"/>
    <w:rsid w:val="00486D02"/>
    <w:rsid w:val="004872AE"/>
    <w:rsid w:val="0049002B"/>
    <w:rsid w:val="00490268"/>
    <w:rsid w:val="004903BD"/>
    <w:rsid w:val="00490604"/>
    <w:rsid w:val="00490A6D"/>
    <w:rsid w:val="00490F27"/>
    <w:rsid w:val="00490F44"/>
    <w:rsid w:val="00491206"/>
    <w:rsid w:val="0049192C"/>
    <w:rsid w:val="004919BF"/>
    <w:rsid w:val="00491B02"/>
    <w:rsid w:val="00491F6A"/>
    <w:rsid w:val="004920E6"/>
    <w:rsid w:val="00492141"/>
    <w:rsid w:val="0049266A"/>
    <w:rsid w:val="00492785"/>
    <w:rsid w:val="00492A71"/>
    <w:rsid w:val="00492DC6"/>
    <w:rsid w:val="004933C7"/>
    <w:rsid w:val="0049351A"/>
    <w:rsid w:val="00493821"/>
    <w:rsid w:val="00493B08"/>
    <w:rsid w:val="00493BF7"/>
    <w:rsid w:val="00493C93"/>
    <w:rsid w:val="0049511E"/>
    <w:rsid w:val="00495416"/>
    <w:rsid w:val="004955E0"/>
    <w:rsid w:val="0049588F"/>
    <w:rsid w:val="004959A2"/>
    <w:rsid w:val="00495ADE"/>
    <w:rsid w:val="004967BC"/>
    <w:rsid w:val="00496AA7"/>
    <w:rsid w:val="00497B06"/>
    <w:rsid w:val="004A021A"/>
    <w:rsid w:val="004A031A"/>
    <w:rsid w:val="004A0340"/>
    <w:rsid w:val="004A05BC"/>
    <w:rsid w:val="004A06D0"/>
    <w:rsid w:val="004A0744"/>
    <w:rsid w:val="004A09AF"/>
    <w:rsid w:val="004A1A86"/>
    <w:rsid w:val="004A1E6B"/>
    <w:rsid w:val="004A1FD9"/>
    <w:rsid w:val="004A2911"/>
    <w:rsid w:val="004A2C1D"/>
    <w:rsid w:val="004A30EF"/>
    <w:rsid w:val="004A33E6"/>
    <w:rsid w:val="004A3AFB"/>
    <w:rsid w:val="004A3FD7"/>
    <w:rsid w:val="004A40C2"/>
    <w:rsid w:val="004A4365"/>
    <w:rsid w:val="004A4667"/>
    <w:rsid w:val="004A476B"/>
    <w:rsid w:val="004A4907"/>
    <w:rsid w:val="004A4F7C"/>
    <w:rsid w:val="004A51A8"/>
    <w:rsid w:val="004A54D1"/>
    <w:rsid w:val="004A579A"/>
    <w:rsid w:val="004A5FDF"/>
    <w:rsid w:val="004A605F"/>
    <w:rsid w:val="004A651C"/>
    <w:rsid w:val="004A674B"/>
    <w:rsid w:val="004A6C96"/>
    <w:rsid w:val="004A6F04"/>
    <w:rsid w:val="004A700F"/>
    <w:rsid w:val="004A732F"/>
    <w:rsid w:val="004A79DB"/>
    <w:rsid w:val="004B0A40"/>
    <w:rsid w:val="004B0C8E"/>
    <w:rsid w:val="004B0CE7"/>
    <w:rsid w:val="004B0F9C"/>
    <w:rsid w:val="004B1A08"/>
    <w:rsid w:val="004B1C71"/>
    <w:rsid w:val="004B2354"/>
    <w:rsid w:val="004B280E"/>
    <w:rsid w:val="004B28AF"/>
    <w:rsid w:val="004B4355"/>
    <w:rsid w:val="004B48CA"/>
    <w:rsid w:val="004B4AEA"/>
    <w:rsid w:val="004B4F01"/>
    <w:rsid w:val="004B6494"/>
    <w:rsid w:val="004B707A"/>
    <w:rsid w:val="004B739B"/>
    <w:rsid w:val="004B7C0B"/>
    <w:rsid w:val="004C04E5"/>
    <w:rsid w:val="004C0880"/>
    <w:rsid w:val="004C0A03"/>
    <w:rsid w:val="004C113F"/>
    <w:rsid w:val="004C1CD0"/>
    <w:rsid w:val="004C1FE5"/>
    <w:rsid w:val="004C28CF"/>
    <w:rsid w:val="004C2AE8"/>
    <w:rsid w:val="004C307A"/>
    <w:rsid w:val="004C329B"/>
    <w:rsid w:val="004C39D1"/>
    <w:rsid w:val="004C3BAD"/>
    <w:rsid w:val="004C3D06"/>
    <w:rsid w:val="004C3EE3"/>
    <w:rsid w:val="004C50B5"/>
    <w:rsid w:val="004C51F2"/>
    <w:rsid w:val="004C54C9"/>
    <w:rsid w:val="004C5748"/>
    <w:rsid w:val="004C609B"/>
    <w:rsid w:val="004C6517"/>
    <w:rsid w:val="004C6919"/>
    <w:rsid w:val="004C697E"/>
    <w:rsid w:val="004C6D7A"/>
    <w:rsid w:val="004C7229"/>
    <w:rsid w:val="004C7B37"/>
    <w:rsid w:val="004D0804"/>
    <w:rsid w:val="004D08F0"/>
    <w:rsid w:val="004D0B45"/>
    <w:rsid w:val="004D12AB"/>
    <w:rsid w:val="004D13D3"/>
    <w:rsid w:val="004D13E1"/>
    <w:rsid w:val="004D185B"/>
    <w:rsid w:val="004D2921"/>
    <w:rsid w:val="004D2E18"/>
    <w:rsid w:val="004D375D"/>
    <w:rsid w:val="004D3E3D"/>
    <w:rsid w:val="004D412B"/>
    <w:rsid w:val="004D427D"/>
    <w:rsid w:val="004D437A"/>
    <w:rsid w:val="004D49A2"/>
    <w:rsid w:val="004D4FEA"/>
    <w:rsid w:val="004D6145"/>
    <w:rsid w:val="004D684C"/>
    <w:rsid w:val="004D6B9C"/>
    <w:rsid w:val="004D6D2B"/>
    <w:rsid w:val="004D7624"/>
    <w:rsid w:val="004D781A"/>
    <w:rsid w:val="004D7E69"/>
    <w:rsid w:val="004E0A36"/>
    <w:rsid w:val="004E2653"/>
    <w:rsid w:val="004E2857"/>
    <w:rsid w:val="004E2CBB"/>
    <w:rsid w:val="004E335D"/>
    <w:rsid w:val="004E338B"/>
    <w:rsid w:val="004E3E74"/>
    <w:rsid w:val="004E3FCA"/>
    <w:rsid w:val="004E3FDA"/>
    <w:rsid w:val="004E43F9"/>
    <w:rsid w:val="004E45F1"/>
    <w:rsid w:val="004E4770"/>
    <w:rsid w:val="004E4813"/>
    <w:rsid w:val="004E4B8B"/>
    <w:rsid w:val="004E4C59"/>
    <w:rsid w:val="004E4FA1"/>
    <w:rsid w:val="004E5195"/>
    <w:rsid w:val="004E555A"/>
    <w:rsid w:val="004E5D71"/>
    <w:rsid w:val="004E5FD8"/>
    <w:rsid w:val="004E667E"/>
    <w:rsid w:val="004E6B20"/>
    <w:rsid w:val="004E70DD"/>
    <w:rsid w:val="004E70EC"/>
    <w:rsid w:val="004E7A81"/>
    <w:rsid w:val="004E7B67"/>
    <w:rsid w:val="004F0261"/>
    <w:rsid w:val="004F0911"/>
    <w:rsid w:val="004F09A1"/>
    <w:rsid w:val="004F0CB7"/>
    <w:rsid w:val="004F1F55"/>
    <w:rsid w:val="004F329A"/>
    <w:rsid w:val="004F3C9B"/>
    <w:rsid w:val="004F3CD0"/>
    <w:rsid w:val="004F42ED"/>
    <w:rsid w:val="004F4958"/>
    <w:rsid w:val="004F552F"/>
    <w:rsid w:val="004F5ABB"/>
    <w:rsid w:val="004F5EA5"/>
    <w:rsid w:val="004F65CB"/>
    <w:rsid w:val="004F6604"/>
    <w:rsid w:val="004F6AAD"/>
    <w:rsid w:val="004F6D7F"/>
    <w:rsid w:val="004F6FFC"/>
    <w:rsid w:val="004F74DA"/>
    <w:rsid w:val="004F75EE"/>
    <w:rsid w:val="004F7D5B"/>
    <w:rsid w:val="004F7F47"/>
    <w:rsid w:val="00500520"/>
    <w:rsid w:val="00500C49"/>
    <w:rsid w:val="00500E2D"/>
    <w:rsid w:val="0050121D"/>
    <w:rsid w:val="005015CE"/>
    <w:rsid w:val="00501EA5"/>
    <w:rsid w:val="0050268A"/>
    <w:rsid w:val="0050296B"/>
    <w:rsid w:val="005029EA"/>
    <w:rsid w:val="00502BEF"/>
    <w:rsid w:val="00502D09"/>
    <w:rsid w:val="00503341"/>
    <w:rsid w:val="0050353D"/>
    <w:rsid w:val="0050358B"/>
    <w:rsid w:val="005035E1"/>
    <w:rsid w:val="005039AE"/>
    <w:rsid w:val="00503D30"/>
    <w:rsid w:val="00503ED4"/>
    <w:rsid w:val="00503F54"/>
    <w:rsid w:val="005047AA"/>
    <w:rsid w:val="00504C9A"/>
    <w:rsid w:val="00504CA3"/>
    <w:rsid w:val="00505040"/>
    <w:rsid w:val="005050FD"/>
    <w:rsid w:val="00505620"/>
    <w:rsid w:val="00506854"/>
    <w:rsid w:val="00506AFA"/>
    <w:rsid w:val="00506BA9"/>
    <w:rsid w:val="00506FBA"/>
    <w:rsid w:val="005076B0"/>
    <w:rsid w:val="0050771E"/>
    <w:rsid w:val="0050783D"/>
    <w:rsid w:val="00507D2F"/>
    <w:rsid w:val="00507EF9"/>
    <w:rsid w:val="0051035B"/>
    <w:rsid w:val="00510399"/>
    <w:rsid w:val="005109D9"/>
    <w:rsid w:val="005114A9"/>
    <w:rsid w:val="00512B1B"/>
    <w:rsid w:val="00512D13"/>
    <w:rsid w:val="00512F81"/>
    <w:rsid w:val="00512FD9"/>
    <w:rsid w:val="0051364D"/>
    <w:rsid w:val="0051367F"/>
    <w:rsid w:val="005137A4"/>
    <w:rsid w:val="00513A72"/>
    <w:rsid w:val="00513FA8"/>
    <w:rsid w:val="00514DC4"/>
    <w:rsid w:val="00514DD3"/>
    <w:rsid w:val="00515A51"/>
    <w:rsid w:val="00516118"/>
    <w:rsid w:val="00516337"/>
    <w:rsid w:val="005166A3"/>
    <w:rsid w:val="00516881"/>
    <w:rsid w:val="00517095"/>
    <w:rsid w:val="0052002D"/>
    <w:rsid w:val="00520564"/>
    <w:rsid w:val="005205F3"/>
    <w:rsid w:val="00520855"/>
    <w:rsid w:val="00521865"/>
    <w:rsid w:val="00521D03"/>
    <w:rsid w:val="005226AA"/>
    <w:rsid w:val="0052291B"/>
    <w:rsid w:val="005230E6"/>
    <w:rsid w:val="00523211"/>
    <w:rsid w:val="0052321B"/>
    <w:rsid w:val="0052325F"/>
    <w:rsid w:val="005235C4"/>
    <w:rsid w:val="00523799"/>
    <w:rsid w:val="0052387B"/>
    <w:rsid w:val="00523AD4"/>
    <w:rsid w:val="00523F66"/>
    <w:rsid w:val="00523F86"/>
    <w:rsid w:val="0052475A"/>
    <w:rsid w:val="005249C2"/>
    <w:rsid w:val="00525E52"/>
    <w:rsid w:val="00525E7A"/>
    <w:rsid w:val="00525F1F"/>
    <w:rsid w:val="005269B9"/>
    <w:rsid w:val="005276D5"/>
    <w:rsid w:val="00527BB1"/>
    <w:rsid w:val="00530094"/>
    <w:rsid w:val="00530352"/>
    <w:rsid w:val="00530914"/>
    <w:rsid w:val="00530B98"/>
    <w:rsid w:val="005311D6"/>
    <w:rsid w:val="00531356"/>
    <w:rsid w:val="0053184F"/>
    <w:rsid w:val="00531AB9"/>
    <w:rsid w:val="00531EC8"/>
    <w:rsid w:val="00532B74"/>
    <w:rsid w:val="005334C6"/>
    <w:rsid w:val="005339B6"/>
    <w:rsid w:val="00534004"/>
    <w:rsid w:val="00534AB6"/>
    <w:rsid w:val="00534F96"/>
    <w:rsid w:val="0053514B"/>
    <w:rsid w:val="00535772"/>
    <w:rsid w:val="00535A88"/>
    <w:rsid w:val="005361B6"/>
    <w:rsid w:val="00536218"/>
    <w:rsid w:val="00537F74"/>
    <w:rsid w:val="00540F7D"/>
    <w:rsid w:val="005412A1"/>
    <w:rsid w:val="005416A2"/>
    <w:rsid w:val="0054198A"/>
    <w:rsid w:val="0054218E"/>
    <w:rsid w:val="005422BD"/>
    <w:rsid w:val="0054249E"/>
    <w:rsid w:val="00542518"/>
    <w:rsid w:val="00542701"/>
    <w:rsid w:val="00542A2E"/>
    <w:rsid w:val="00542B32"/>
    <w:rsid w:val="00542C8E"/>
    <w:rsid w:val="00542E6E"/>
    <w:rsid w:val="005430D7"/>
    <w:rsid w:val="00543411"/>
    <w:rsid w:val="00543937"/>
    <w:rsid w:val="00544B26"/>
    <w:rsid w:val="00545859"/>
    <w:rsid w:val="00545C3D"/>
    <w:rsid w:val="005461C7"/>
    <w:rsid w:val="005467D3"/>
    <w:rsid w:val="005472E5"/>
    <w:rsid w:val="005478B8"/>
    <w:rsid w:val="00547CEF"/>
    <w:rsid w:val="00547E36"/>
    <w:rsid w:val="00547FE8"/>
    <w:rsid w:val="00550159"/>
    <w:rsid w:val="0055034A"/>
    <w:rsid w:val="005505F3"/>
    <w:rsid w:val="0055071B"/>
    <w:rsid w:val="005510AB"/>
    <w:rsid w:val="0055116A"/>
    <w:rsid w:val="005516BD"/>
    <w:rsid w:val="00551EF1"/>
    <w:rsid w:val="00551F8F"/>
    <w:rsid w:val="00552232"/>
    <w:rsid w:val="00553396"/>
    <w:rsid w:val="005535EF"/>
    <w:rsid w:val="00553C6C"/>
    <w:rsid w:val="00553E1A"/>
    <w:rsid w:val="00554736"/>
    <w:rsid w:val="0055481D"/>
    <w:rsid w:val="00554EF6"/>
    <w:rsid w:val="00555174"/>
    <w:rsid w:val="00555D5D"/>
    <w:rsid w:val="00555E88"/>
    <w:rsid w:val="00556A08"/>
    <w:rsid w:val="00556E75"/>
    <w:rsid w:val="005576A8"/>
    <w:rsid w:val="00557809"/>
    <w:rsid w:val="00557AF9"/>
    <w:rsid w:val="00557FFB"/>
    <w:rsid w:val="00560601"/>
    <w:rsid w:val="00560828"/>
    <w:rsid w:val="00560A52"/>
    <w:rsid w:val="00560A75"/>
    <w:rsid w:val="00561494"/>
    <w:rsid w:val="0056192B"/>
    <w:rsid w:val="00561BDE"/>
    <w:rsid w:val="00561C62"/>
    <w:rsid w:val="00562062"/>
    <w:rsid w:val="00562276"/>
    <w:rsid w:val="005622B9"/>
    <w:rsid w:val="005622EC"/>
    <w:rsid w:val="00562BC9"/>
    <w:rsid w:val="005635F7"/>
    <w:rsid w:val="0056371D"/>
    <w:rsid w:val="00563859"/>
    <w:rsid w:val="00563E6E"/>
    <w:rsid w:val="00563F57"/>
    <w:rsid w:val="0056461F"/>
    <w:rsid w:val="00564810"/>
    <w:rsid w:val="005648C8"/>
    <w:rsid w:val="00565203"/>
    <w:rsid w:val="005657D3"/>
    <w:rsid w:val="00565926"/>
    <w:rsid w:val="00565E9A"/>
    <w:rsid w:val="00566308"/>
    <w:rsid w:val="00566801"/>
    <w:rsid w:val="005668A8"/>
    <w:rsid w:val="00566EB0"/>
    <w:rsid w:val="00567BE0"/>
    <w:rsid w:val="005702EE"/>
    <w:rsid w:val="00570407"/>
    <w:rsid w:val="005705E4"/>
    <w:rsid w:val="00570C2B"/>
    <w:rsid w:val="005710D6"/>
    <w:rsid w:val="005719B0"/>
    <w:rsid w:val="00571DCC"/>
    <w:rsid w:val="0057224F"/>
    <w:rsid w:val="0057254B"/>
    <w:rsid w:val="00572B2C"/>
    <w:rsid w:val="00572E45"/>
    <w:rsid w:val="0057308B"/>
    <w:rsid w:val="005731CB"/>
    <w:rsid w:val="005731DE"/>
    <w:rsid w:val="0057328E"/>
    <w:rsid w:val="005737F3"/>
    <w:rsid w:val="00573AF4"/>
    <w:rsid w:val="00574056"/>
    <w:rsid w:val="00575166"/>
    <w:rsid w:val="00575D24"/>
    <w:rsid w:val="00575D54"/>
    <w:rsid w:val="00576726"/>
    <w:rsid w:val="00576B40"/>
    <w:rsid w:val="00576BCD"/>
    <w:rsid w:val="00577222"/>
    <w:rsid w:val="00577C67"/>
    <w:rsid w:val="00577D51"/>
    <w:rsid w:val="00580297"/>
    <w:rsid w:val="0058031E"/>
    <w:rsid w:val="00580328"/>
    <w:rsid w:val="00580518"/>
    <w:rsid w:val="00580A51"/>
    <w:rsid w:val="00581403"/>
    <w:rsid w:val="005821D5"/>
    <w:rsid w:val="0058237C"/>
    <w:rsid w:val="00583852"/>
    <w:rsid w:val="00583890"/>
    <w:rsid w:val="0058390F"/>
    <w:rsid w:val="00583A77"/>
    <w:rsid w:val="005846B4"/>
    <w:rsid w:val="00584B88"/>
    <w:rsid w:val="00584C70"/>
    <w:rsid w:val="00585CEE"/>
    <w:rsid w:val="00585D79"/>
    <w:rsid w:val="00585EE5"/>
    <w:rsid w:val="0058643F"/>
    <w:rsid w:val="00586578"/>
    <w:rsid w:val="005868EC"/>
    <w:rsid w:val="00586C1B"/>
    <w:rsid w:val="00586F42"/>
    <w:rsid w:val="0058743F"/>
    <w:rsid w:val="0058757B"/>
    <w:rsid w:val="00587614"/>
    <w:rsid w:val="00587AFA"/>
    <w:rsid w:val="00587E09"/>
    <w:rsid w:val="00587E1A"/>
    <w:rsid w:val="00587EB5"/>
    <w:rsid w:val="00590371"/>
    <w:rsid w:val="00590389"/>
    <w:rsid w:val="00590445"/>
    <w:rsid w:val="00590EB7"/>
    <w:rsid w:val="00591043"/>
    <w:rsid w:val="0059104C"/>
    <w:rsid w:val="00592615"/>
    <w:rsid w:val="005928DC"/>
    <w:rsid w:val="005929FE"/>
    <w:rsid w:val="00592DA6"/>
    <w:rsid w:val="005930DC"/>
    <w:rsid w:val="005930E3"/>
    <w:rsid w:val="0059314A"/>
    <w:rsid w:val="00593882"/>
    <w:rsid w:val="00593CBB"/>
    <w:rsid w:val="00593DAC"/>
    <w:rsid w:val="0059413B"/>
    <w:rsid w:val="0059483E"/>
    <w:rsid w:val="00594B97"/>
    <w:rsid w:val="00594EBE"/>
    <w:rsid w:val="00595A57"/>
    <w:rsid w:val="00595DB3"/>
    <w:rsid w:val="00595F2E"/>
    <w:rsid w:val="00596C6C"/>
    <w:rsid w:val="0059795A"/>
    <w:rsid w:val="005A010B"/>
    <w:rsid w:val="005A086B"/>
    <w:rsid w:val="005A0C05"/>
    <w:rsid w:val="005A0F21"/>
    <w:rsid w:val="005A1511"/>
    <w:rsid w:val="005A176C"/>
    <w:rsid w:val="005A1D08"/>
    <w:rsid w:val="005A2425"/>
    <w:rsid w:val="005A2E28"/>
    <w:rsid w:val="005A3464"/>
    <w:rsid w:val="005A355F"/>
    <w:rsid w:val="005A3B28"/>
    <w:rsid w:val="005A3C3C"/>
    <w:rsid w:val="005A40D3"/>
    <w:rsid w:val="005A4ABD"/>
    <w:rsid w:val="005A4AD5"/>
    <w:rsid w:val="005A4E91"/>
    <w:rsid w:val="005A58C1"/>
    <w:rsid w:val="005A59A0"/>
    <w:rsid w:val="005A59A1"/>
    <w:rsid w:val="005A59BE"/>
    <w:rsid w:val="005A5D89"/>
    <w:rsid w:val="005A62C4"/>
    <w:rsid w:val="005A67BA"/>
    <w:rsid w:val="005A6980"/>
    <w:rsid w:val="005A6D81"/>
    <w:rsid w:val="005A7085"/>
    <w:rsid w:val="005A7311"/>
    <w:rsid w:val="005B083A"/>
    <w:rsid w:val="005B17FD"/>
    <w:rsid w:val="005B235E"/>
    <w:rsid w:val="005B2469"/>
    <w:rsid w:val="005B2608"/>
    <w:rsid w:val="005B2B33"/>
    <w:rsid w:val="005B3782"/>
    <w:rsid w:val="005B399F"/>
    <w:rsid w:val="005B3E6B"/>
    <w:rsid w:val="005B3F15"/>
    <w:rsid w:val="005B43B5"/>
    <w:rsid w:val="005B4CB4"/>
    <w:rsid w:val="005B5FA6"/>
    <w:rsid w:val="005B6F1A"/>
    <w:rsid w:val="005B6F20"/>
    <w:rsid w:val="005B7327"/>
    <w:rsid w:val="005B744C"/>
    <w:rsid w:val="005B772A"/>
    <w:rsid w:val="005C0252"/>
    <w:rsid w:val="005C0677"/>
    <w:rsid w:val="005C0852"/>
    <w:rsid w:val="005C093B"/>
    <w:rsid w:val="005C0B4D"/>
    <w:rsid w:val="005C0C77"/>
    <w:rsid w:val="005C13A5"/>
    <w:rsid w:val="005C1626"/>
    <w:rsid w:val="005C1C8D"/>
    <w:rsid w:val="005C2ED2"/>
    <w:rsid w:val="005C3237"/>
    <w:rsid w:val="005C379C"/>
    <w:rsid w:val="005C37C0"/>
    <w:rsid w:val="005C3AAC"/>
    <w:rsid w:val="005C49A4"/>
    <w:rsid w:val="005C4EF7"/>
    <w:rsid w:val="005C5024"/>
    <w:rsid w:val="005C514D"/>
    <w:rsid w:val="005C5161"/>
    <w:rsid w:val="005C51E4"/>
    <w:rsid w:val="005C52F4"/>
    <w:rsid w:val="005C577C"/>
    <w:rsid w:val="005C5E32"/>
    <w:rsid w:val="005C5E4E"/>
    <w:rsid w:val="005C694B"/>
    <w:rsid w:val="005C6954"/>
    <w:rsid w:val="005C70A9"/>
    <w:rsid w:val="005C7149"/>
    <w:rsid w:val="005C73D1"/>
    <w:rsid w:val="005C7693"/>
    <w:rsid w:val="005C77CF"/>
    <w:rsid w:val="005D0509"/>
    <w:rsid w:val="005D05EF"/>
    <w:rsid w:val="005D09C9"/>
    <w:rsid w:val="005D100A"/>
    <w:rsid w:val="005D15AA"/>
    <w:rsid w:val="005D15D4"/>
    <w:rsid w:val="005D21D4"/>
    <w:rsid w:val="005D31FC"/>
    <w:rsid w:val="005D3ACE"/>
    <w:rsid w:val="005D3E36"/>
    <w:rsid w:val="005D415B"/>
    <w:rsid w:val="005D46CC"/>
    <w:rsid w:val="005D4AF2"/>
    <w:rsid w:val="005D4DD3"/>
    <w:rsid w:val="005D4E80"/>
    <w:rsid w:val="005D4F97"/>
    <w:rsid w:val="005D507B"/>
    <w:rsid w:val="005D56E7"/>
    <w:rsid w:val="005D580D"/>
    <w:rsid w:val="005D581F"/>
    <w:rsid w:val="005D6076"/>
    <w:rsid w:val="005D6559"/>
    <w:rsid w:val="005D68D5"/>
    <w:rsid w:val="005D6915"/>
    <w:rsid w:val="005D6F74"/>
    <w:rsid w:val="005D7B60"/>
    <w:rsid w:val="005D7FD1"/>
    <w:rsid w:val="005E002B"/>
    <w:rsid w:val="005E0AA2"/>
    <w:rsid w:val="005E0DB8"/>
    <w:rsid w:val="005E0DCA"/>
    <w:rsid w:val="005E13D7"/>
    <w:rsid w:val="005E1B1B"/>
    <w:rsid w:val="005E1B3C"/>
    <w:rsid w:val="005E1F94"/>
    <w:rsid w:val="005E2279"/>
    <w:rsid w:val="005E2440"/>
    <w:rsid w:val="005E2EC3"/>
    <w:rsid w:val="005E2EF5"/>
    <w:rsid w:val="005E2F49"/>
    <w:rsid w:val="005E2F8E"/>
    <w:rsid w:val="005E3057"/>
    <w:rsid w:val="005E305D"/>
    <w:rsid w:val="005E346C"/>
    <w:rsid w:val="005E36BB"/>
    <w:rsid w:val="005E38AB"/>
    <w:rsid w:val="005E3CC3"/>
    <w:rsid w:val="005E40BB"/>
    <w:rsid w:val="005E41EA"/>
    <w:rsid w:val="005E4527"/>
    <w:rsid w:val="005E47DE"/>
    <w:rsid w:val="005E4A56"/>
    <w:rsid w:val="005E4A95"/>
    <w:rsid w:val="005E530A"/>
    <w:rsid w:val="005E58C4"/>
    <w:rsid w:val="005E5B6D"/>
    <w:rsid w:val="005E5D7D"/>
    <w:rsid w:val="005E5EFF"/>
    <w:rsid w:val="005E60A8"/>
    <w:rsid w:val="005E61C3"/>
    <w:rsid w:val="005E6296"/>
    <w:rsid w:val="005E65B2"/>
    <w:rsid w:val="005E7041"/>
    <w:rsid w:val="005E7389"/>
    <w:rsid w:val="005F0360"/>
    <w:rsid w:val="005F0489"/>
    <w:rsid w:val="005F05A4"/>
    <w:rsid w:val="005F0AEB"/>
    <w:rsid w:val="005F1DB4"/>
    <w:rsid w:val="005F1DFA"/>
    <w:rsid w:val="005F1E47"/>
    <w:rsid w:val="005F2835"/>
    <w:rsid w:val="005F2C68"/>
    <w:rsid w:val="005F2F60"/>
    <w:rsid w:val="005F3268"/>
    <w:rsid w:val="005F3576"/>
    <w:rsid w:val="005F3B75"/>
    <w:rsid w:val="005F3D44"/>
    <w:rsid w:val="005F3F81"/>
    <w:rsid w:val="005F4497"/>
    <w:rsid w:val="005F56FB"/>
    <w:rsid w:val="005F5F8E"/>
    <w:rsid w:val="005F61FB"/>
    <w:rsid w:val="005F66C1"/>
    <w:rsid w:val="005F6B6F"/>
    <w:rsid w:val="005F78DA"/>
    <w:rsid w:val="005F79B0"/>
    <w:rsid w:val="005F7B51"/>
    <w:rsid w:val="005F7F52"/>
    <w:rsid w:val="006002FB"/>
    <w:rsid w:val="00600A2A"/>
    <w:rsid w:val="006010C8"/>
    <w:rsid w:val="00601251"/>
    <w:rsid w:val="0060211B"/>
    <w:rsid w:val="00602298"/>
    <w:rsid w:val="00602697"/>
    <w:rsid w:val="006029D7"/>
    <w:rsid w:val="006030E8"/>
    <w:rsid w:val="006038FE"/>
    <w:rsid w:val="00604A02"/>
    <w:rsid w:val="00604DB7"/>
    <w:rsid w:val="006052FD"/>
    <w:rsid w:val="00605B3E"/>
    <w:rsid w:val="00605CE0"/>
    <w:rsid w:val="006065E3"/>
    <w:rsid w:val="006069F9"/>
    <w:rsid w:val="00606DD8"/>
    <w:rsid w:val="0060710B"/>
    <w:rsid w:val="00607C74"/>
    <w:rsid w:val="006106DC"/>
    <w:rsid w:val="00610A0D"/>
    <w:rsid w:val="00610FEF"/>
    <w:rsid w:val="006114CD"/>
    <w:rsid w:val="00611BC6"/>
    <w:rsid w:val="00611FC9"/>
    <w:rsid w:val="00612237"/>
    <w:rsid w:val="00612C81"/>
    <w:rsid w:val="0061324E"/>
    <w:rsid w:val="006135F5"/>
    <w:rsid w:val="00614398"/>
    <w:rsid w:val="006144DD"/>
    <w:rsid w:val="0061475F"/>
    <w:rsid w:val="00614C42"/>
    <w:rsid w:val="00614F58"/>
    <w:rsid w:val="00614FD9"/>
    <w:rsid w:val="00615001"/>
    <w:rsid w:val="006150CA"/>
    <w:rsid w:val="00615266"/>
    <w:rsid w:val="006156B7"/>
    <w:rsid w:val="0061572E"/>
    <w:rsid w:val="00615D00"/>
    <w:rsid w:val="0061634B"/>
    <w:rsid w:val="00616489"/>
    <w:rsid w:val="00616E17"/>
    <w:rsid w:val="00616FA5"/>
    <w:rsid w:val="00616FD7"/>
    <w:rsid w:val="00617D6A"/>
    <w:rsid w:val="00617DDB"/>
    <w:rsid w:val="00617E6B"/>
    <w:rsid w:val="006201A5"/>
    <w:rsid w:val="00620700"/>
    <w:rsid w:val="00620D51"/>
    <w:rsid w:val="006216AB"/>
    <w:rsid w:val="00621A6C"/>
    <w:rsid w:val="00621C1B"/>
    <w:rsid w:val="00623253"/>
    <w:rsid w:val="006233F2"/>
    <w:rsid w:val="00623461"/>
    <w:rsid w:val="00623A9D"/>
    <w:rsid w:val="006241CD"/>
    <w:rsid w:val="00624BE4"/>
    <w:rsid w:val="00624FF0"/>
    <w:rsid w:val="00625EE9"/>
    <w:rsid w:val="0062668C"/>
    <w:rsid w:val="00626B0B"/>
    <w:rsid w:val="00626D2B"/>
    <w:rsid w:val="00626F19"/>
    <w:rsid w:val="00627B5A"/>
    <w:rsid w:val="00627DA5"/>
    <w:rsid w:val="0063027A"/>
    <w:rsid w:val="006302C9"/>
    <w:rsid w:val="006302DC"/>
    <w:rsid w:val="0063050E"/>
    <w:rsid w:val="006305EA"/>
    <w:rsid w:val="0063067C"/>
    <w:rsid w:val="00630AA2"/>
    <w:rsid w:val="006310C1"/>
    <w:rsid w:val="00631D31"/>
    <w:rsid w:val="00632B93"/>
    <w:rsid w:val="006330A2"/>
    <w:rsid w:val="006331FE"/>
    <w:rsid w:val="00633667"/>
    <w:rsid w:val="00633670"/>
    <w:rsid w:val="00633ADA"/>
    <w:rsid w:val="00633B5E"/>
    <w:rsid w:val="0063450C"/>
    <w:rsid w:val="00634DD1"/>
    <w:rsid w:val="00635433"/>
    <w:rsid w:val="0063555E"/>
    <w:rsid w:val="00635E83"/>
    <w:rsid w:val="00635F2E"/>
    <w:rsid w:val="006360D7"/>
    <w:rsid w:val="00636414"/>
    <w:rsid w:val="00636767"/>
    <w:rsid w:val="00636D3F"/>
    <w:rsid w:val="006371B7"/>
    <w:rsid w:val="00637542"/>
    <w:rsid w:val="00637881"/>
    <w:rsid w:val="00637975"/>
    <w:rsid w:val="00637EB3"/>
    <w:rsid w:val="006400C6"/>
    <w:rsid w:val="00640269"/>
    <w:rsid w:val="00640776"/>
    <w:rsid w:val="00640AAB"/>
    <w:rsid w:val="00641088"/>
    <w:rsid w:val="00641A99"/>
    <w:rsid w:val="00641DFE"/>
    <w:rsid w:val="00641FD7"/>
    <w:rsid w:val="006422E5"/>
    <w:rsid w:val="006436A0"/>
    <w:rsid w:val="006436B1"/>
    <w:rsid w:val="00643823"/>
    <w:rsid w:val="00644CC4"/>
    <w:rsid w:val="00644F7B"/>
    <w:rsid w:val="00645088"/>
    <w:rsid w:val="0064511C"/>
    <w:rsid w:val="0064517D"/>
    <w:rsid w:val="0064524E"/>
    <w:rsid w:val="006454D1"/>
    <w:rsid w:val="0064569A"/>
    <w:rsid w:val="00645767"/>
    <w:rsid w:val="0064584B"/>
    <w:rsid w:val="00646485"/>
    <w:rsid w:val="00646519"/>
    <w:rsid w:val="00646813"/>
    <w:rsid w:val="00646964"/>
    <w:rsid w:val="00646D46"/>
    <w:rsid w:val="00650025"/>
    <w:rsid w:val="00650787"/>
    <w:rsid w:val="00650B32"/>
    <w:rsid w:val="00650E10"/>
    <w:rsid w:val="00650E56"/>
    <w:rsid w:val="00650F81"/>
    <w:rsid w:val="00651EBB"/>
    <w:rsid w:val="00651F01"/>
    <w:rsid w:val="006523B7"/>
    <w:rsid w:val="00652436"/>
    <w:rsid w:val="00652793"/>
    <w:rsid w:val="006529C7"/>
    <w:rsid w:val="00652A70"/>
    <w:rsid w:val="00653009"/>
    <w:rsid w:val="00653561"/>
    <w:rsid w:val="006536F4"/>
    <w:rsid w:val="006537E2"/>
    <w:rsid w:val="006538BC"/>
    <w:rsid w:val="0065392E"/>
    <w:rsid w:val="006541DA"/>
    <w:rsid w:val="006541E6"/>
    <w:rsid w:val="00654781"/>
    <w:rsid w:val="006548BD"/>
    <w:rsid w:val="00654DB9"/>
    <w:rsid w:val="0065571A"/>
    <w:rsid w:val="006569EA"/>
    <w:rsid w:val="00656C20"/>
    <w:rsid w:val="0065772D"/>
    <w:rsid w:val="00657E53"/>
    <w:rsid w:val="00657F84"/>
    <w:rsid w:val="0066029B"/>
    <w:rsid w:val="006607CE"/>
    <w:rsid w:val="00660B1E"/>
    <w:rsid w:val="00661267"/>
    <w:rsid w:val="006615A4"/>
    <w:rsid w:val="0066169B"/>
    <w:rsid w:val="00661E30"/>
    <w:rsid w:val="006621CD"/>
    <w:rsid w:val="0066251A"/>
    <w:rsid w:val="00662D11"/>
    <w:rsid w:val="00662F14"/>
    <w:rsid w:val="00662F62"/>
    <w:rsid w:val="0066352F"/>
    <w:rsid w:val="006636E5"/>
    <w:rsid w:val="00663890"/>
    <w:rsid w:val="00663C75"/>
    <w:rsid w:val="0066453B"/>
    <w:rsid w:val="00664848"/>
    <w:rsid w:val="006649B7"/>
    <w:rsid w:val="00664A67"/>
    <w:rsid w:val="006652D6"/>
    <w:rsid w:val="006653A3"/>
    <w:rsid w:val="0066541A"/>
    <w:rsid w:val="006656A3"/>
    <w:rsid w:val="0066570E"/>
    <w:rsid w:val="006659A5"/>
    <w:rsid w:val="00665A83"/>
    <w:rsid w:val="00665ED0"/>
    <w:rsid w:val="006665CE"/>
    <w:rsid w:val="00666665"/>
    <w:rsid w:val="0066692D"/>
    <w:rsid w:val="006669E9"/>
    <w:rsid w:val="00666C25"/>
    <w:rsid w:val="00666D36"/>
    <w:rsid w:val="00667320"/>
    <w:rsid w:val="006675CE"/>
    <w:rsid w:val="00667AE5"/>
    <w:rsid w:val="00670018"/>
    <w:rsid w:val="006701B7"/>
    <w:rsid w:val="006704A7"/>
    <w:rsid w:val="0067056B"/>
    <w:rsid w:val="00670721"/>
    <w:rsid w:val="00670A56"/>
    <w:rsid w:val="00670AE6"/>
    <w:rsid w:val="00671A14"/>
    <w:rsid w:val="00671A3C"/>
    <w:rsid w:val="00671F33"/>
    <w:rsid w:val="0067368A"/>
    <w:rsid w:val="006738BA"/>
    <w:rsid w:val="00673F81"/>
    <w:rsid w:val="006748A8"/>
    <w:rsid w:val="006752F0"/>
    <w:rsid w:val="0067597E"/>
    <w:rsid w:val="006759B7"/>
    <w:rsid w:val="00676F1B"/>
    <w:rsid w:val="00676F23"/>
    <w:rsid w:val="006770A1"/>
    <w:rsid w:val="00680A18"/>
    <w:rsid w:val="006812DE"/>
    <w:rsid w:val="00681794"/>
    <w:rsid w:val="006818A6"/>
    <w:rsid w:val="00681E56"/>
    <w:rsid w:val="00681EAF"/>
    <w:rsid w:val="00682494"/>
    <w:rsid w:val="006827ED"/>
    <w:rsid w:val="00682A95"/>
    <w:rsid w:val="00682C6B"/>
    <w:rsid w:val="00682DF1"/>
    <w:rsid w:val="00683633"/>
    <w:rsid w:val="00683AD9"/>
    <w:rsid w:val="00683D66"/>
    <w:rsid w:val="00683EFE"/>
    <w:rsid w:val="006844F6"/>
    <w:rsid w:val="00684B67"/>
    <w:rsid w:val="006850A4"/>
    <w:rsid w:val="0068512E"/>
    <w:rsid w:val="00685319"/>
    <w:rsid w:val="00685373"/>
    <w:rsid w:val="0068543C"/>
    <w:rsid w:val="006859F3"/>
    <w:rsid w:val="00685A9A"/>
    <w:rsid w:val="00685C1A"/>
    <w:rsid w:val="006862F1"/>
    <w:rsid w:val="00686CEF"/>
    <w:rsid w:val="00686F2A"/>
    <w:rsid w:val="006871B7"/>
    <w:rsid w:val="006873AE"/>
    <w:rsid w:val="006873E9"/>
    <w:rsid w:val="00687979"/>
    <w:rsid w:val="00687CA4"/>
    <w:rsid w:val="00687F41"/>
    <w:rsid w:val="00690BE1"/>
    <w:rsid w:val="00690E46"/>
    <w:rsid w:val="00692647"/>
    <w:rsid w:val="00692E91"/>
    <w:rsid w:val="00692EA8"/>
    <w:rsid w:val="00693A84"/>
    <w:rsid w:val="00693B0A"/>
    <w:rsid w:val="00693FDF"/>
    <w:rsid w:val="00694973"/>
    <w:rsid w:val="00694A02"/>
    <w:rsid w:val="00694A25"/>
    <w:rsid w:val="00694F41"/>
    <w:rsid w:val="00695776"/>
    <w:rsid w:val="0069610F"/>
    <w:rsid w:val="006962C0"/>
    <w:rsid w:val="0069666A"/>
    <w:rsid w:val="0069682A"/>
    <w:rsid w:val="00696871"/>
    <w:rsid w:val="006968AA"/>
    <w:rsid w:val="00696A1B"/>
    <w:rsid w:val="00696E9A"/>
    <w:rsid w:val="00696F49"/>
    <w:rsid w:val="00697194"/>
    <w:rsid w:val="00697486"/>
    <w:rsid w:val="00697623"/>
    <w:rsid w:val="006977BF"/>
    <w:rsid w:val="006A0565"/>
    <w:rsid w:val="006A066F"/>
    <w:rsid w:val="006A0FEF"/>
    <w:rsid w:val="006A17AF"/>
    <w:rsid w:val="006A17D4"/>
    <w:rsid w:val="006A188F"/>
    <w:rsid w:val="006A1EAD"/>
    <w:rsid w:val="006A2759"/>
    <w:rsid w:val="006A277B"/>
    <w:rsid w:val="006A2CDF"/>
    <w:rsid w:val="006A2EC8"/>
    <w:rsid w:val="006A365D"/>
    <w:rsid w:val="006A41A3"/>
    <w:rsid w:val="006A440D"/>
    <w:rsid w:val="006A465D"/>
    <w:rsid w:val="006A4AB3"/>
    <w:rsid w:val="006A4CBC"/>
    <w:rsid w:val="006A4CF8"/>
    <w:rsid w:val="006A5383"/>
    <w:rsid w:val="006A58D2"/>
    <w:rsid w:val="006A5BF6"/>
    <w:rsid w:val="006A5CBC"/>
    <w:rsid w:val="006A6205"/>
    <w:rsid w:val="006A634E"/>
    <w:rsid w:val="006A6463"/>
    <w:rsid w:val="006A65AE"/>
    <w:rsid w:val="006A6942"/>
    <w:rsid w:val="006A720A"/>
    <w:rsid w:val="006A7474"/>
    <w:rsid w:val="006A76D9"/>
    <w:rsid w:val="006A7A65"/>
    <w:rsid w:val="006A7DCC"/>
    <w:rsid w:val="006A7F3E"/>
    <w:rsid w:val="006B0056"/>
    <w:rsid w:val="006B054A"/>
    <w:rsid w:val="006B05FA"/>
    <w:rsid w:val="006B147D"/>
    <w:rsid w:val="006B219E"/>
    <w:rsid w:val="006B248A"/>
    <w:rsid w:val="006B2D44"/>
    <w:rsid w:val="006B2EC3"/>
    <w:rsid w:val="006B33C4"/>
    <w:rsid w:val="006B357B"/>
    <w:rsid w:val="006B397C"/>
    <w:rsid w:val="006B39F2"/>
    <w:rsid w:val="006B3BE4"/>
    <w:rsid w:val="006B3D2E"/>
    <w:rsid w:val="006B4188"/>
    <w:rsid w:val="006B41F4"/>
    <w:rsid w:val="006B4425"/>
    <w:rsid w:val="006B45F5"/>
    <w:rsid w:val="006B46BF"/>
    <w:rsid w:val="006B49A4"/>
    <w:rsid w:val="006B4DE1"/>
    <w:rsid w:val="006B5AD4"/>
    <w:rsid w:val="006B6091"/>
    <w:rsid w:val="006B640C"/>
    <w:rsid w:val="006B670F"/>
    <w:rsid w:val="006B69EF"/>
    <w:rsid w:val="006B711B"/>
    <w:rsid w:val="006C0714"/>
    <w:rsid w:val="006C0B73"/>
    <w:rsid w:val="006C0D7B"/>
    <w:rsid w:val="006C1925"/>
    <w:rsid w:val="006C1A0B"/>
    <w:rsid w:val="006C2274"/>
    <w:rsid w:val="006C2722"/>
    <w:rsid w:val="006C2BE9"/>
    <w:rsid w:val="006C2CC9"/>
    <w:rsid w:val="006C2D75"/>
    <w:rsid w:val="006C38A9"/>
    <w:rsid w:val="006C3AAC"/>
    <w:rsid w:val="006C3AD1"/>
    <w:rsid w:val="006C3BA5"/>
    <w:rsid w:val="006C3D37"/>
    <w:rsid w:val="006C43BD"/>
    <w:rsid w:val="006C44F2"/>
    <w:rsid w:val="006C4854"/>
    <w:rsid w:val="006C4A50"/>
    <w:rsid w:val="006C4C94"/>
    <w:rsid w:val="006C4D54"/>
    <w:rsid w:val="006C4E46"/>
    <w:rsid w:val="006C50B5"/>
    <w:rsid w:val="006C513E"/>
    <w:rsid w:val="006C5882"/>
    <w:rsid w:val="006C61D1"/>
    <w:rsid w:val="006C62D5"/>
    <w:rsid w:val="006C6880"/>
    <w:rsid w:val="006C707B"/>
    <w:rsid w:val="006C7318"/>
    <w:rsid w:val="006C7414"/>
    <w:rsid w:val="006C7A67"/>
    <w:rsid w:val="006C7F4C"/>
    <w:rsid w:val="006D0176"/>
    <w:rsid w:val="006D0477"/>
    <w:rsid w:val="006D0725"/>
    <w:rsid w:val="006D0B00"/>
    <w:rsid w:val="006D0C1D"/>
    <w:rsid w:val="006D0F1E"/>
    <w:rsid w:val="006D17A7"/>
    <w:rsid w:val="006D1AFD"/>
    <w:rsid w:val="006D1DAD"/>
    <w:rsid w:val="006D1EFB"/>
    <w:rsid w:val="006D2002"/>
    <w:rsid w:val="006D2321"/>
    <w:rsid w:val="006D2888"/>
    <w:rsid w:val="006D3D41"/>
    <w:rsid w:val="006D3E8A"/>
    <w:rsid w:val="006D4197"/>
    <w:rsid w:val="006D4462"/>
    <w:rsid w:val="006D5453"/>
    <w:rsid w:val="006D55C9"/>
    <w:rsid w:val="006D5A2D"/>
    <w:rsid w:val="006D5F8B"/>
    <w:rsid w:val="006D6367"/>
    <w:rsid w:val="006D65E3"/>
    <w:rsid w:val="006D6684"/>
    <w:rsid w:val="006D687A"/>
    <w:rsid w:val="006D68BB"/>
    <w:rsid w:val="006D6BD9"/>
    <w:rsid w:val="006D741A"/>
    <w:rsid w:val="006D7491"/>
    <w:rsid w:val="006D75DE"/>
    <w:rsid w:val="006D7B36"/>
    <w:rsid w:val="006D7F02"/>
    <w:rsid w:val="006E0A26"/>
    <w:rsid w:val="006E0D05"/>
    <w:rsid w:val="006E1370"/>
    <w:rsid w:val="006E1419"/>
    <w:rsid w:val="006E15FB"/>
    <w:rsid w:val="006E1ADA"/>
    <w:rsid w:val="006E1D49"/>
    <w:rsid w:val="006E20C1"/>
    <w:rsid w:val="006E241C"/>
    <w:rsid w:val="006E282D"/>
    <w:rsid w:val="006E29F4"/>
    <w:rsid w:val="006E2A70"/>
    <w:rsid w:val="006E2F45"/>
    <w:rsid w:val="006E335D"/>
    <w:rsid w:val="006E3644"/>
    <w:rsid w:val="006E3AC2"/>
    <w:rsid w:val="006E43CF"/>
    <w:rsid w:val="006E43F2"/>
    <w:rsid w:val="006E468A"/>
    <w:rsid w:val="006E5FC5"/>
    <w:rsid w:val="006E61EC"/>
    <w:rsid w:val="006E66AB"/>
    <w:rsid w:val="006E6F24"/>
    <w:rsid w:val="006E7291"/>
    <w:rsid w:val="006E7894"/>
    <w:rsid w:val="006E7BEB"/>
    <w:rsid w:val="006E7C80"/>
    <w:rsid w:val="006E7D57"/>
    <w:rsid w:val="006E7E1D"/>
    <w:rsid w:val="006F0056"/>
    <w:rsid w:val="006F012D"/>
    <w:rsid w:val="006F025F"/>
    <w:rsid w:val="006F0E78"/>
    <w:rsid w:val="006F16DC"/>
    <w:rsid w:val="006F1899"/>
    <w:rsid w:val="006F18CC"/>
    <w:rsid w:val="006F191D"/>
    <w:rsid w:val="006F19A4"/>
    <w:rsid w:val="006F19B8"/>
    <w:rsid w:val="006F23C1"/>
    <w:rsid w:val="006F2799"/>
    <w:rsid w:val="006F27FF"/>
    <w:rsid w:val="006F3136"/>
    <w:rsid w:val="006F36CC"/>
    <w:rsid w:val="006F37D1"/>
    <w:rsid w:val="006F3C7A"/>
    <w:rsid w:val="006F409D"/>
    <w:rsid w:val="006F44FF"/>
    <w:rsid w:val="006F491F"/>
    <w:rsid w:val="006F4A5A"/>
    <w:rsid w:val="006F5D61"/>
    <w:rsid w:val="006F5E2A"/>
    <w:rsid w:val="006F5E69"/>
    <w:rsid w:val="006F5F1E"/>
    <w:rsid w:val="006F60B5"/>
    <w:rsid w:val="006F61AF"/>
    <w:rsid w:val="006F6512"/>
    <w:rsid w:val="006F6D4B"/>
    <w:rsid w:val="006F6EBC"/>
    <w:rsid w:val="006F6FE4"/>
    <w:rsid w:val="006F6FFC"/>
    <w:rsid w:val="006F7384"/>
    <w:rsid w:val="006F754D"/>
    <w:rsid w:val="006F7D48"/>
    <w:rsid w:val="00700936"/>
    <w:rsid w:val="00700A40"/>
    <w:rsid w:val="00700E11"/>
    <w:rsid w:val="00700EEC"/>
    <w:rsid w:val="0070108E"/>
    <w:rsid w:val="007011C2"/>
    <w:rsid w:val="007011DA"/>
    <w:rsid w:val="00701901"/>
    <w:rsid w:val="00702656"/>
    <w:rsid w:val="00703505"/>
    <w:rsid w:val="0070383A"/>
    <w:rsid w:val="00703C12"/>
    <w:rsid w:val="00703EAF"/>
    <w:rsid w:val="007041B9"/>
    <w:rsid w:val="007047ED"/>
    <w:rsid w:val="00704B79"/>
    <w:rsid w:val="0070572C"/>
    <w:rsid w:val="0070615F"/>
    <w:rsid w:val="0070651D"/>
    <w:rsid w:val="007067A8"/>
    <w:rsid w:val="00706E17"/>
    <w:rsid w:val="00707B3F"/>
    <w:rsid w:val="00707B9E"/>
    <w:rsid w:val="007101C0"/>
    <w:rsid w:val="00710C7D"/>
    <w:rsid w:val="0071106F"/>
    <w:rsid w:val="00711401"/>
    <w:rsid w:val="0071140B"/>
    <w:rsid w:val="007118AF"/>
    <w:rsid w:val="00711AA8"/>
    <w:rsid w:val="00711D6C"/>
    <w:rsid w:val="00711D8E"/>
    <w:rsid w:val="00711E6B"/>
    <w:rsid w:val="007120A0"/>
    <w:rsid w:val="00712575"/>
    <w:rsid w:val="00712AE5"/>
    <w:rsid w:val="00712B96"/>
    <w:rsid w:val="00712F1C"/>
    <w:rsid w:val="00713974"/>
    <w:rsid w:val="00713A2D"/>
    <w:rsid w:val="00713CB5"/>
    <w:rsid w:val="00713DA7"/>
    <w:rsid w:val="0071451A"/>
    <w:rsid w:val="00714A9F"/>
    <w:rsid w:val="00714B8D"/>
    <w:rsid w:val="00714E59"/>
    <w:rsid w:val="0071538E"/>
    <w:rsid w:val="0071586C"/>
    <w:rsid w:val="0071596B"/>
    <w:rsid w:val="0071603D"/>
    <w:rsid w:val="007160E8"/>
    <w:rsid w:val="00716117"/>
    <w:rsid w:val="007161D9"/>
    <w:rsid w:val="0071701A"/>
    <w:rsid w:val="007175F3"/>
    <w:rsid w:val="00717864"/>
    <w:rsid w:val="00717B53"/>
    <w:rsid w:val="00717BF7"/>
    <w:rsid w:val="00717F9F"/>
    <w:rsid w:val="0072028F"/>
    <w:rsid w:val="00720F18"/>
    <w:rsid w:val="00721782"/>
    <w:rsid w:val="007218F1"/>
    <w:rsid w:val="00721A82"/>
    <w:rsid w:val="00721EC6"/>
    <w:rsid w:val="00721F9A"/>
    <w:rsid w:val="00722227"/>
    <w:rsid w:val="00722598"/>
    <w:rsid w:val="0072293D"/>
    <w:rsid w:val="00723576"/>
    <w:rsid w:val="007235DA"/>
    <w:rsid w:val="0072393C"/>
    <w:rsid w:val="00723A64"/>
    <w:rsid w:val="00723ADD"/>
    <w:rsid w:val="00723C25"/>
    <w:rsid w:val="00723F59"/>
    <w:rsid w:val="00724F20"/>
    <w:rsid w:val="00724F6F"/>
    <w:rsid w:val="007256AF"/>
    <w:rsid w:val="007256F5"/>
    <w:rsid w:val="0072570E"/>
    <w:rsid w:val="00725F3F"/>
    <w:rsid w:val="0072624B"/>
    <w:rsid w:val="007268AF"/>
    <w:rsid w:val="007273EE"/>
    <w:rsid w:val="007276AF"/>
    <w:rsid w:val="00730073"/>
    <w:rsid w:val="007306F2"/>
    <w:rsid w:val="007307C3"/>
    <w:rsid w:val="007309A7"/>
    <w:rsid w:val="00730CBC"/>
    <w:rsid w:val="00730FB5"/>
    <w:rsid w:val="007312BD"/>
    <w:rsid w:val="00731712"/>
    <w:rsid w:val="00731866"/>
    <w:rsid w:val="00731A97"/>
    <w:rsid w:val="00731B49"/>
    <w:rsid w:val="00731B91"/>
    <w:rsid w:val="00731D88"/>
    <w:rsid w:val="00731DEA"/>
    <w:rsid w:val="007324BE"/>
    <w:rsid w:val="007327A3"/>
    <w:rsid w:val="00732BEF"/>
    <w:rsid w:val="00732E4E"/>
    <w:rsid w:val="00733220"/>
    <w:rsid w:val="00733D74"/>
    <w:rsid w:val="007343D3"/>
    <w:rsid w:val="00734674"/>
    <w:rsid w:val="00734A54"/>
    <w:rsid w:val="00734FF1"/>
    <w:rsid w:val="00735290"/>
    <w:rsid w:val="00735979"/>
    <w:rsid w:val="007359F0"/>
    <w:rsid w:val="00735B3F"/>
    <w:rsid w:val="00735CFA"/>
    <w:rsid w:val="00736130"/>
    <w:rsid w:val="00736452"/>
    <w:rsid w:val="0073694F"/>
    <w:rsid w:val="00736D6A"/>
    <w:rsid w:val="00736FBC"/>
    <w:rsid w:val="0073776B"/>
    <w:rsid w:val="00737C45"/>
    <w:rsid w:val="00737DC6"/>
    <w:rsid w:val="00737ECE"/>
    <w:rsid w:val="00740092"/>
    <w:rsid w:val="00740193"/>
    <w:rsid w:val="0074051E"/>
    <w:rsid w:val="007405FB"/>
    <w:rsid w:val="00740AC5"/>
    <w:rsid w:val="00740F98"/>
    <w:rsid w:val="0074103C"/>
    <w:rsid w:val="00741058"/>
    <w:rsid w:val="0074128F"/>
    <w:rsid w:val="00741A82"/>
    <w:rsid w:val="00742272"/>
    <w:rsid w:val="007424F6"/>
    <w:rsid w:val="00742B5C"/>
    <w:rsid w:val="007438D3"/>
    <w:rsid w:val="00743F23"/>
    <w:rsid w:val="00744245"/>
    <w:rsid w:val="007443CA"/>
    <w:rsid w:val="007444E3"/>
    <w:rsid w:val="00744695"/>
    <w:rsid w:val="00744C49"/>
    <w:rsid w:val="0074532F"/>
    <w:rsid w:val="007457EC"/>
    <w:rsid w:val="007458CF"/>
    <w:rsid w:val="00745A1C"/>
    <w:rsid w:val="00746341"/>
    <w:rsid w:val="007464CC"/>
    <w:rsid w:val="007467DF"/>
    <w:rsid w:val="00747054"/>
    <w:rsid w:val="00747250"/>
    <w:rsid w:val="0074739D"/>
    <w:rsid w:val="0074768F"/>
    <w:rsid w:val="0074782E"/>
    <w:rsid w:val="00747892"/>
    <w:rsid w:val="0074793E"/>
    <w:rsid w:val="00747B86"/>
    <w:rsid w:val="007501D7"/>
    <w:rsid w:val="0075027A"/>
    <w:rsid w:val="00750FFE"/>
    <w:rsid w:val="007514F9"/>
    <w:rsid w:val="007515AD"/>
    <w:rsid w:val="007519BB"/>
    <w:rsid w:val="0075235E"/>
    <w:rsid w:val="0075240A"/>
    <w:rsid w:val="0075266B"/>
    <w:rsid w:val="00752E1E"/>
    <w:rsid w:val="00752FA9"/>
    <w:rsid w:val="00753A08"/>
    <w:rsid w:val="00753A88"/>
    <w:rsid w:val="00753B64"/>
    <w:rsid w:val="00753E11"/>
    <w:rsid w:val="00753F68"/>
    <w:rsid w:val="00753F81"/>
    <w:rsid w:val="00754B45"/>
    <w:rsid w:val="00755846"/>
    <w:rsid w:val="00755D36"/>
    <w:rsid w:val="007561F7"/>
    <w:rsid w:val="0075652C"/>
    <w:rsid w:val="00756E9E"/>
    <w:rsid w:val="0075732B"/>
    <w:rsid w:val="00757A64"/>
    <w:rsid w:val="00757DDC"/>
    <w:rsid w:val="00760365"/>
    <w:rsid w:val="0076092C"/>
    <w:rsid w:val="00760A3B"/>
    <w:rsid w:val="00760D4F"/>
    <w:rsid w:val="00761530"/>
    <w:rsid w:val="0076184A"/>
    <w:rsid w:val="00761D80"/>
    <w:rsid w:val="00762169"/>
    <w:rsid w:val="00762487"/>
    <w:rsid w:val="0076262A"/>
    <w:rsid w:val="00762FF4"/>
    <w:rsid w:val="00763259"/>
    <w:rsid w:val="00763651"/>
    <w:rsid w:val="00764112"/>
    <w:rsid w:val="007644AD"/>
    <w:rsid w:val="0076453A"/>
    <w:rsid w:val="0076478A"/>
    <w:rsid w:val="00764963"/>
    <w:rsid w:val="00764C2C"/>
    <w:rsid w:val="00764FEE"/>
    <w:rsid w:val="007651B1"/>
    <w:rsid w:val="007652B5"/>
    <w:rsid w:val="007653D7"/>
    <w:rsid w:val="007655AF"/>
    <w:rsid w:val="00766A57"/>
    <w:rsid w:val="00766C92"/>
    <w:rsid w:val="0076767E"/>
    <w:rsid w:val="0076767F"/>
    <w:rsid w:val="0077005C"/>
    <w:rsid w:val="00770131"/>
    <w:rsid w:val="00770313"/>
    <w:rsid w:val="00770A43"/>
    <w:rsid w:val="00771117"/>
    <w:rsid w:val="00771756"/>
    <w:rsid w:val="007719AE"/>
    <w:rsid w:val="007720A8"/>
    <w:rsid w:val="007720E0"/>
    <w:rsid w:val="0077233D"/>
    <w:rsid w:val="00772447"/>
    <w:rsid w:val="0077251C"/>
    <w:rsid w:val="00772558"/>
    <w:rsid w:val="007728B1"/>
    <w:rsid w:val="00772DB9"/>
    <w:rsid w:val="00773914"/>
    <w:rsid w:val="00773B7E"/>
    <w:rsid w:val="00773EAF"/>
    <w:rsid w:val="0077490E"/>
    <w:rsid w:val="00774C5B"/>
    <w:rsid w:val="00774CEC"/>
    <w:rsid w:val="007750B2"/>
    <w:rsid w:val="0077554F"/>
    <w:rsid w:val="00775A24"/>
    <w:rsid w:val="00775C84"/>
    <w:rsid w:val="007770C3"/>
    <w:rsid w:val="00777357"/>
    <w:rsid w:val="007778FC"/>
    <w:rsid w:val="00780041"/>
    <w:rsid w:val="00780557"/>
    <w:rsid w:val="00780B32"/>
    <w:rsid w:val="007812C6"/>
    <w:rsid w:val="0078152A"/>
    <w:rsid w:val="00781FB3"/>
    <w:rsid w:val="00782A33"/>
    <w:rsid w:val="00783298"/>
    <w:rsid w:val="00783469"/>
    <w:rsid w:val="0078360A"/>
    <w:rsid w:val="00783988"/>
    <w:rsid w:val="00783E57"/>
    <w:rsid w:val="007841B6"/>
    <w:rsid w:val="00784956"/>
    <w:rsid w:val="00786686"/>
    <w:rsid w:val="007867F8"/>
    <w:rsid w:val="00786FD1"/>
    <w:rsid w:val="00787EA0"/>
    <w:rsid w:val="0079010B"/>
    <w:rsid w:val="007908B7"/>
    <w:rsid w:val="00790C2A"/>
    <w:rsid w:val="00790C92"/>
    <w:rsid w:val="007910CA"/>
    <w:rsid w:val="00791948"/>
    <w:rsid w:val="00791949"/>
    <w:rsid w:val="00791BC3"/>
    <w:rsid w:val="00791C08"/>
    <w:rsid w:val="00791C66"/>
    <w:rsid w:val="00791EF4"/>
    <w:rsid w:val="007921AC"/>
    <w:rsid w:val="007929F8"/>
    <w:rsid w:val="00793741"/>
    <w:rsid w:val="00793800"/>
    <w:rsid w:val="0079382D"/>
    <w:rsid w:val="0079437E"/>
    <w:rsid w:val="00794A0F"/>
    <w:rsid w:val="007953F5"/>
    <w:rsid w:val="007960F9"/>
    <w:rsid w:val="00796386"/>
    <w:rsid w:val="00796AB7"/>
    <w:rsid w:val="00796F4B"/>
    <w:rsid w:val="00797275"/>
    <w:rsid w:val="00797DE0"/>
    <w:rsid w:val="007A059E"/>
    <w:rsid w:val="007A0BE1"/>
    <w:rsid w:val="007A0F30"/>
    <w:rsid w:val="007A115B"/>
    <w:rsid w:val="007A158E"/>
    <w:rsid w:val="007A15D4"/>
    <w:rsid w:val="007A1905"/>
    <w:rsid w:val="007A1942"/>
    <w:rsid w:val="007A1A87"/>
    <w:rsid w:val="007A2511"/>
    <w:rsid w:val="007A26BE"/>
    <w:rsid w:val="007A2892"/>
    <w:rsid w:val="007A2BBC"/>
    <w:rsid w:val="007A2E48"/>
    <w:rsid w:val="007A2F8E"/>
    <w:rsid w:val="007A324E"/>
    <w:rsid w:val="007A368E"/>
    <w:rsid w:val="007A37BC"/>
    <w:rsid w:val="007A3C22"/>
    <w:rsid w:val="007A3FB4"/>
    <w:rsid w:val="007A4498"/>
    <w:rsid w:val="007A461B"/>
    <w:rsid w:val="007A46B6"/>
    <w:rsid w:val="007A46DF"/>
    <w:rsid w:val="007A4733"/>
    <w:rsid w:val="007A4869"/>
    <w:rsid w:val="007A4C31"/>
    <w:rsid w:val="007A5426"/>
    <w:rsid w:val="007A5D71"/>
    <w:rsid w:val="007A6078"/>
    <w:rsid w:val="007A624A"/>
    <w:rsid w:val="007A62EB"/>
    <w:rsid w:val="007A6A53"/>
    <w:rsid w:val="007A6F5B"/>
    <w:rsid w:val="007A7007"/>
    <w:rsid w:val="007A7A5E"/>
    <w:rsid w:val="007B021D"/>
    <w:rsid w:val="007B02FD"/>
    <w:rsid w:val="007B0448"/>
    <w:rsid w:val="007B0FB0"/>
    <w:rsid w:val="007B13E3"/>
    <w:rsid w:val="007B1A59"/>
    <w:rsid w:val="007B1F94"/>
    <w:rsid w:val="007B2731"/>
    <w:rsid w:val="007B289B"/>
    <w:rsid w:val="007B2DBC"/>
    <w:rsid w:val="007B34B8"/>
    <w:rsid w:val="007B3AF6"/>
    <w:rsid w:val="007B4994"/>
    <w:rsid w:val="007B4F93"/>
    <w:rsid w:val="007B5AA9"/>
    <w:rsid w:val="007B5D3F"/>
    <w:rsid w:val="007B65C7"/>
    <w:rsid w:val="007B65CC"/>
    <w:rsid w:val="007B66AC"/>
    <w:rsid w:val="007B6753"/>
    <w:rsid w:val="007B702C"/>
    <w:rsid w:val="007B7204"/>
    <w:rsid w:val="007B7CC4"/>
    <w:rsid w:val="007B7DDE"/>
    <w:rsid w:val="007C00D0"/>
    <w:rsid w:val="007C04CC"/>
    <w:rsid w:val="007C1361"/>
    <w:rsid w:val="007C301E"/>
    <w:rsid w:val="007C3162"/>
    <w:rsid w:val="007C3C8C"/>
    <w:rsid w:val="007C46F9"/>
    <w:rsid w:val="007C49B4"/>
    <w:rsid w:val="007C4F24"/>
    <w:rsid w:val="007C524C"/>
    <w:rsid w:val="007C52ED"/>
    <w:rsid w:val="007C5A5D"/>
    <w:rsid w:val="007C5ABE"/>
    <w:rsid w:val="007C5B13"/>
    <w:rsid w:val="007C5BE5"/>
    <w:rsid w:val="007C6072"/>
    <w:rsid w:val="007C64E2"/>
    <w:rsid w:val="007C673C"/>
    <w:rsid w:val="007C693F"/>
    <w:rsid w:val="007C6BC0"/>
    <w:rsid w:val="007C6DD0"/>
    <w:rsid w:val="007C6E2C"/>
    <w:rsid w:val="007C738E"/>
    <w:rsid w:val="007C7599"/>
    <w:rsid w:val="007C7667"/>
    <w:rsid w:val="007C7E55"/>
    <w:rsid w:val="007D0333"/>
    <w:rsid w:val="007D0494"/>
    <w:rsid w:val="007D1AB1"/>
    <w:rsid w:val="007D2B39"/>
    <w:rsid w:val="007D2B90"/>
    <w:rsid w:val="007D2DA3"/>
    <w:rsid w:val="007D306E"/>
    <w:rsid w:val="007D3393"/>
    <w:rsid w:val="007D3572"/>
    <w:rsid w:val="007D3915"/>
    <w:rsid w:val="007D3F90"/>
    <w:rsid w:val="007D47A6"/>
    <w:rsid w:val="007D47F9"/>
    <w:rsid w:val="007D4DBC"/>
    <w:rsid w:val="007D4E6F"/>
    <w:rsid w:val="007D51F1"/>
    <w:rsid w:val="007D55CC"/>
    <w:rsid w:val="007D57E5"/>
    <w:rsid w:val="007D5F2F"/>
    <w:rsid w:val="007D61C7"/>
    <w:rsid w:val="007D652D"/>
    <w:rsid w:val="007D6754"/>
    <w:rsid w:val="007D6E5D"/>
    <w:rsid w:val="007D7865"/>
    <w:rsid w:val="007D7B77"/>
    <w:rsid w:val="007D7C6C"/>
    <w:rsid w:val="007E018C"/>
    <w:rsid w:val="007E0228"/>
    <w:rsid w:val="007E0575"/>
    <w:rsid w:val="007E064E"/>
    <w:rsid w:val="007E090A"/>
    <w:rsid w:val="007E1073"/>
    <w:rsid w:val="007E1171"/>
    <w:rsid w:val="007E127B"/>
    <w:rsid w:val="007E1647"/>
    <w:rsid w:val="007E1CB8"/>
    <w:rsid w:val="007E28C8"/>
    <w:rsid w:val="007E293B"/>
    <w:rsid w:val="007E2CC1"/>
    <w:rsid w:val="007E3292"/>
    <w:rsid w:val="007E3F05"/>
    <w:rsid w:val="007E4D19"/>
    <w:rsid w:val="007E4DC2"/>
    <w:rsid w:val="007E4E24"/>
    <w:rsid w:val="007E4EEA"/>
    <w:rsid w:val="007E5616"/>
    <w:rsid w:val="007E577D"/>
    <w:rsid w:val="007E5825"/>
    <w:rsid w:val="007E5DD7"/>
    <w:rsid w:val="007E61E3"/>
    <w:rsid w:val="007E650A"/>
    <w:rsid w:val="007E6895"/>
    <w:rsid w:val="007E6C08"/>
    <w:rsid w:val="007E6EF0"/>
    <w:rsid w:val="007E714E"/>
    <w:rsid w:val="007E74DE"/>
    <w:rsid w:val="007E7907"/>
    <w:rsid w:val="007E7A88"/>
    <w:rsid w:val="007F0265"/>
    <w:rsid w:val="007F0488"/>
    <w:rsid w:val="007F0D23"/>
    <w:rsid w:val="007F1861"/>
    <w:rsid w:val="007F1CFA"/>
    <w:rsid w:val="007F206E"/>
    <w:rsid w:val="007F20E4"/>
    <w:rsid w:val="007F2404"/>
    <w:rsid w:val="007F30A6"/>
    <w:rsid w:val="007F35DB"/>
    <w:rsid w:val="007F3D7D"/>
    <w:rsid w:val="007F4043"/>
    <w:rsid w:val="007F4347"/>
    <w:rsid w:val="007F45D1"/>
    <w:rsid w:val="007F598B"/>
    <w:rsid w:val="007F5992"/>
    <w:rsid w:val="007F61CD"/>
    <w:rsid w:val="007F61F8"/>
    <w:rsid w:val="007F6261"/>
    <w:rsid w:val="007F701D"/>
    <w:rsid w:val="007F7728"/>
    <w:rsid w:val="007F7CEC"/>
    <w:rsid w:val="00800267"/>
    <w:rsid w:val="0080067E"/>
    <w:rsid w:val="00800AD0"/>
    <w:rsid w:val="00800F59"/>
    <w:rsid w:val="008014EA"/>
    <w:rsid w:val="008019C9"/>
    <w:rsid w:val="00801B70"/>
    <w:rsid w:val="00801BA2"/>
    <w:rsid w:val="00801BA8"/>
    <w:rsid w:val="00802940"/>
    <w:rsid w:val="00804F50"/>
    <w:rsid w:val="00805228"/>
    <w:rsid w:val="00805781"/>
    <w:rsid w:val="008057B6"/>
    <w:rsid w:val="00805A18"/>
    <w:rsid w:val="00806A1F"/>
    <w:rsid w:val="00807082"/>
    <w:rsid w:val="008070EF"/>
    <w:rsid w:val="0080723C"/>
    <w:rsid w:val="008072F1"/>
    <w:rsid w:val="00807C1F"/>
    <w:rsid w:val="00810012"/>
    <w:rsid w:val="00811936"/>
    <w:rsid w:val="00811DB7"/>
    <w:rsid w:val="00811E03"/>
    <w:rsid w:val="008126CE"/>
    <w:rsid w:val="00812B89"/>
    <w:rsid w:val="00813537"/>
    <w:rsid w:val="00813938"/>
    <w:rsid w:val="00813B25"/>
    <w:rsid w:val="00813D03"/>
    <w:rsid w:val="00813E38"/>
    <w:rsid w:val="008148D9"/>
    <w:rsid w:val="00814908"/>
    <w:rsid w:val="00814CF8"/>
    <w:rsid w:val="00814E34"/>
    <w:rsid w:val="0081580E"/>
    <w:rsid w:val="00816E36"/>
    <w:rsid w:val="00817AEF"/>
    <w:rsid w:val="00817D08"/>
    <w:rsid w:val="00817F45"/>
    <w:rsid w:val="00820268"/>
    <w:rsid w:val="008202F3"/>
    <w:rsid w:val="00820849"/>
    <w:rsid w:val="00820891"/>
    <w:rsid w:val="00820BA5"/>
    <w:rsid w:val="00820E46"/>
    <w:rsid w:val="00820E78"/>
    <w:rsid w:val="0082181A"/>
    <w:rsid w:val="00821C38"/>
    <w:rsid w:val="008220DF"/>
    <w:rsid w:val="00822363"/>
    <w:rsid w:val="0082271F"/>
    <w:rsid w:val="00822DE2"/>
    <w:rsid w:val="00823286"/>
    <w:rsid w:val="00823D44"/>
    <w:rsid w:val="00823F28"/>
    <w:rsid w:val="00823FCD"/>
    <w:rsid w:val="00824215"/>
    <w:rsid w:val="0082431C"/>
    <w:rsid w:val="0082477C"/>
    <w:rsid w:val="00824F2C"/>
    <w:rsid w:val="00825048"/>
    <w:rsid w:val="00825258"/>
    <w:rsid w:val="00825AE4"/>
    <w:rsid w:val="0082602B"/>
    <w:rsid w:val="00826067"/>
    <w:rsid w:val="008263A7"/>
    <w:rsid w:val="0082649B"/>
    <w:rsid w:val="00826A18"/>
    <w:rsid w:val="00826E0E"/>
    <w:rsid w:val="00827442"/>
    <w:rsid w:val="0082768A"/>
    <w:rsid w:val="008279D1"/>
    <w:rsid w:val="00827FB7"/>
    <w:rsid w:val="00830B68"/>
    <w:rsid w:val="00830E73"/>
    <w:rsid w:val="00830F39"/>
    <w:rsid w:val="008310DC"/>
    <w:rsid w:val="00831119"/>
    <w:rsid w:val="00831149"/>
    <w:rsid w:val="00831189"/>
    <w:rsid w:val="00831327"/>
    <w:rsid w:val="00831633"/>
    <w:rsid w:val="00831745"/>
    <w:rsid w:val="0083185B"/>
    <w:rsid w:val="00831D1B"/>
    <w:rsid w:val="00832051"/>
    <w:rsid w:val="00832500"/>
    <w:rsid w:val="00832A55"/>
    <w:rsid w:val="00832A68"/>
    <w:rsid w:val="00832C03"/>
    <w:rsid w:val="00832E9E"/>
    <w:rsid w:val="00833075"/>
    <w:rsid w:val="00833390"/>
    <w:rsid w:val="00833C53"/>
    <w:rsid w:val="00833CBC"/>
    <w:rsid w:val="00833F79"/>
    <w:rsid w:val="00834139"/>
    <w:rsid w:val="008345BE"/>
    <w:rsid w:val="00834B1C"/>
    <w:rsid w:val="00834BFF"/>
    <w:rsid w:val="00835037"/>
    <w:rsid w:val="00835908"/>
    <w:rsid w:val="00835A12"/>
    <w:rsid w:val="00835ABF"/>
    <w:rsid w:val="00835D1D"/>
    <w:rsid w:val="00835FFD"/>
    <w:rsid w:val="0083632C"/>
    <w:rsid w:val="008364C2"/>
    <w:rsid w:val="008364D8"/>
    <w:rsid w:val="00836515"/>
    <w:rsid w:val="008365BE"/>
    <w:rsid w:val="00836E39"/>
    <w:rsid w:val="0083783A"/>
    <w:rsid w:val="00841864"/>
    <w:rsid w:val="008422D9"/>
    <w:rsid w:val="008424EA"/>
    <w:rsid w:val="00842B25"/>
    <w:rsid w:val="00842E7A"/>
    <w:rsid w:val="00843885"/>
    <w:rsid w:val="008439AA"/>
    <w:rsid w:val="00843B3A"/>
    <w:rsid w:val="00843B5C"/>
    <w:rsid w:val="00843DFB"/>
    <w:rsid w:val="008440D2"/>
    <w:rsid w:val="008445DB"/>
    <w:rsid w:val="0084465B"/>
    <w:rsid w:val="00844862"/>
    <w:rsid w:val="00844A8B"/>
    <w:rsid w:val="00844CA8"/>
    <w:rsid w:val="00844D4D"/>
    <w:rsid w:val="00845011"/>
    <w:rsid w:val="008457F3"/>
    <w:rsid w:val="00845A7B"/>
    <w:rsid w:val="0084651E"/>
    <w:rsid w:val="00846B1C"/>
    <w:rsid w:val="00847440"/>
    <w:rsid w:val="00850434"/>
    <w:rsid w:val="008507F3"/>
    <w:rsid w:val="00850CA1"/>
    <w:rsid w:val="00851319"/>
    <w:rsid w:val="008513D7"/>
    <w:rsid w:val="00851745"/>
    <w:rsid w:val="00851E32"/>
    <w:rsid w:val="008521EF"/>
    <w:rsid w:val="0085258F"/>
    <w:rsid w:val="00852A36"/>
    <w:rsid w:val="00852AAB"/>
    <w:rsid w:val="00853679"/>
    <w:rsid w:val="00853F11"/>
    <w:rsid w:val="00854659"/>
    <w:rsid w:val="00854ED5"/>
    <w:rsid w:val="008551D9"/>
    <w:rsid w:val="00855288"/>
    <w:rsid w:val="00855FED"/>
    <w:rsid w:val="00856474"/>
    <w:rsid w:val="00856A94"/>
    <w:rsid w:val="00856AE4"/>
    <w:rsid w:val="00856B41"/>
    <w:rsid w:val="008577B4"/>
    <w:rsid w:val="00860120"/>
    <w:rsid w:val="00860986"/>
    <w:rsid w:val="008613A5"/>
    <w:rsid w:val="008616B6"/>
    <w:rsid w:val="0086170C"/>
    <w:rsid w:val="00861920"/>
    <w:rsid w:val="00861A5B"/>
    <w:rsid w:val="00861B2B"/>
    <w:rsid w:val="00861D51"/>
    <w:rsid w:val="008625C0"/>
    <w:rsid w:val="0086283A"/>
    <w:rsid w:val="008628F8"/>
    <w:rsid w:val="00862D40"/>
    <w:rsid w:val="00862ECB"/>
    <w:rsid w:val="008632D7"/>
    <w:rsid w:val="00863A89"/>
    <w:rsid w:val="00863BA5"/>
    <w:rsid w:val="00863CE7"/>
    <w:rsid w:val="008641BF"/>
    <w:rsid w:val="008646E0"/>
    <w:rsid w:val="008648AE"/>
    <w:rsid w:val="00865846"/>
    <w:rsid w:val="00865A36"/>
    <w:rsid w:val="00865B03"/>
    <w:rsid w:val="00866120"/>
    <w:rsid w:val="008662D5"/>
    <w:rsid w:val="008664F8"/>
    <w:rsid w:val="0086653B"/>
    <w:rsid w:val="00866690"/>
    <w:rsid w:val="008666AE"/>
    <w:rsid w:val="008670D8"/>
    <w:rsid w:val="00867548"/>
    <w:rsid w:val="00867B94"/>
    <w:rsid w:val="00867BCB"/>
    <w:rsid w:val="00867C26"/>
    <w:rsid w:val="00867C94"/>
    <w:rsid w:val="00867FDC"/>
    <w:rsid w:val="008700F4"/>
    <w:rsid w:val="00870293"/>
    <w:rsid w:val="0087089D"/>
    <w:rsid w:val="008708EA"/>
    <w:rsid w:val="0087098B"/>
    <w:rsid w:val="00870A61"/>
    <w:rsid w:val="008710D9"/>
    <w:rsid w:val="00871473"/>
    <w:rsid w:val="008719F5"/>
    <w:rsid w:val="00871A63"/>
    <w:rsid w:val="00871A97"/>
    <w:rsid w:val="00871B39"/>
    <w:rsid w:val="008729C7"/>
    <w:rsid w:val="00872A00"/>
    <w:rsid w:val="00872FB8"/>
    <w:rsid w:val="008733E7"/>
    <w:rsid w:val="008734AA"/>
    <w:rsid w:val="00873930"/>
    <w:rsid w:val="00873C7D"/>
    <w:rsid w:val="00873E47"/>
    <w:rsid w:val="0087462D"/>
    <w:rsid w:val="00874A9F"/>
    <w:rsid w:val="00874DC9"/>
    <w:rsid w:val="008761DE"/>
    <w:rsid w:val="008762BF"/>
    <w:rsid w:val="00876306"/>
    <w:rsid w:val="00876525"/>
    <w:rsid w:val="008769D1"/>
    <w:rsid w:val="00876A9F"/>
    <w:rsid w:val="008771FB"/>
    <w:rsid w:val="00877B00"/>
    <w:rsid w:val="00877D7C"/>
    <w:rsid w:val="00880435"/>
    <w:rsid w:val="0088097E"/>
    <w:rsid w:val="0088104C"/>
    <w:rsid w:val="00881843"/>
    <w:rsid w:val="00881F52"/>
    <w:rsid w:val="0088266C"/>
    <w:rsid w:val="00882F4C"/>
    <w:rsid w:val="00883531"/>
    <w:rsid w:val="00883996"/>
    <w:rsid w:val="00883C98"/>
    <w:rsid w:val="00884AC8"/>
    <w:rsid w:val="00884DC7"/>
    <w:rsid w:val="00885681"/>
    <w:rsid w:val="00885D68"/>
    <w:rsid w:val="00886143"/>
    <w:rsid w:val="0088629E"/>
    <w:rsid w:val="00886381"/>
    <w:rsid w:val="00886D60"/>
    <w:rsid w:val="00887B52"/>
    <w:rsid w:val="00890053"/>
    <w:rsid w:val="00890077"/>
    <w:rsid w:val="00890276"/>
    <w:rsid w:val="00890A9E"/>
    <w:rsid w:val="00890D37"/>
    <w:rsid w:val="0089143B"/>
    <w:rsid w:val="00891B83"/>
    <w:rsid w:val="00891C31"/>
    <w:rsid w:val="00891CE1"/>
    <w:rsid w:val="008926AB"/>
    <w:rsid w:val="008926DA"/>
    <w:rsid w:val="008929DF"/>
    <w:rsid w:val="00892D21"/>
    <w:rsid w:val="008930C9"/>
    <w:rsid w:val="00893397"/>
    <w:rsid w:val="0089378C"/>
    <w:rsid w:val="00893E34"/>
    <w:rsid w:val="00894055"/>
    <w:rsid w:val="008942A5"/>
    <w:rsid w:val="008948ED"/>
    <w:rsid w:val="00894F99"/>
    <w:rsid w:val="008954EF"/>
    <w:rsid w:val="008957DE"/>
    <w:rsid w:val="0089580F"/>
    <w:rsid w:val="00896296"/>
    <w:rsid w:val="00897902"/>
    <w:rsid w:val="00897CDB"/>
    <w:rsid w:val="00897D99"/>
    <w:rsid w:val="00897E71"/>
    <w:rsid w:val="008A0329"/>
    <w:rsid w:val="008A033B"/>
    <w:rsid w:val="008A0555"/>
    <w:rsid w:val="008A0A4E"/>
    <w:rsid w:val="008A0DDC"/>
    <w:rsid w:val="008A1187"/>
    <w:rsid w:val="008A143C"/>
    <w:rsid w:val="008A16A6"/>
    <w:rsid w:val="008A1A15"/>
    <w:rsid w:val="008A1FE0"/>
    <w:rsid w:val="008A222A"/>
    <w:rsid w:val="008A2277"/>
    <w:rsid w:val="008A22E0"/>
    <w:rsid w:val="008A238B"/>
    <w:rsid w:val="008A2A06"/>
    <w:rsid w:val="008A2E21"/>
    <w:rsid w:val="008A31F8"/>
    <w:rsid w:val="008A3517"/>
    <w:rsid w:val="008A3A03"/>
    <w:rsid w:val="008A4143"/>
    <w:rsid w:val="008A414F"/>
    <w:rsid w:val="008A4393"/>
    <w:rsid w:val="008A443E"/>
    <w:rsid w:val="008A479D"/>
    <w:rsid w:val="008A4E81"/>
    <w:rsid w:val="008A50D5"/>
    <w:rsid w:val="008A5392"/>
    <w:rsid w:val="008A5D10"/>
    <w:rsid w:val="008A6B82"/>
    <w:rsid w:val="008A6F92"/>
    <w:rsid w:val="008A7792"/>
    <w:rsid w:val="008A7EC9"/>
    <w:rsid w:val="008B1692"/>
    <w:rsid w:val="008B191B"/>
    <w:rsid w:val="008B1A0B"/>
    <w:rsid w:val="008B1B22"/>
    <w:rsid w:val="008B2091"/>
    <w:rsid w:val="008B25D3"/>
    <w:rsid w:val="008B2817"/>
    <w:rsid w:val="008B2CCC"/>
    <w:rsid w:val="008B2E06"/>
    <w:rsid w:val="008B3269"/>
    <w:rsid w:val="008B3656"/>
    <w:rsid w:val="008B4431"/>
    <w:rsid w:val="008B45F7"/>
    <w:rsid w:val="008B4865"/>
    <w:rsid w:val="008B4FE4"/>
    <w:rsid w:val="008B5251"/>
    <w:rsid w:val="008B5832"/>
    <w:rsid w:val="008B5981"/>
    <w:rsid w:val="008B5A5F"/>
    <w:rsid w:val="008B5A68"/>
    <w:rsid w:val="008B5B37"/>
    <w:rsid w:val="008B5C04"/>
    <w:rsid w:val="008B6419"/>
    <w:rsid w:val="008B66AC"/>
    <w:rsid w:val="008B6D0B"/>
    <w:rsid w:val="008B7A1E"/>
    <w:rsid w:val="008B7CF8"/>
    <w:rsid w:val="008B7FD4"/>
    <w:rsid w:val="008C0658"/>
    <w:rsid w:val="008C08B4"/>
    <w:rsid w:val="008C0A19"/>
    <w:rsid w:val="008C0D2E"/>
    <w:rsid w:val="008C1299"/>
    <w:rsid w:val="008C1575"/>
    <w:rsid w:val="008C1E9B"/>
    <w:rsid w:val="008C28AF"/>
    <w:rsid w:val="008C2CE4"/>
    <w:rsid w:val="008C340F"/>
    <w:rsid w:val="008C3509"/>
    <w:rsid w:val="008C350E"/>
    <w:rsid w:val="008C3F04"/>
    <w:rsid w:val="008C3FEB"/>
    <w:rsid w:val="008C444F"/>
    <w:rsid w:val="008C446D"/>
    <w:rsid w:val="008C4574"/>
    <w:rsid w:val="008C46CF"/>
    <w:rsid w:val="008C4729"/>
    <w:rsid w:val="008C4C59"/>
    <w:rsid w:val="008C4F7D"/>
    <w:rsid w:val="008C51C4"/>
    <w:rsid w:val="008C5A17"/>
    <w:rsid w:val="008C5B39"/>
    <w:rsid w:val="008C5E15"/>
    <w:rsid w:val="008C69CC"/>
    <w:rsid w:val="008C6A97"/>
    <w:rsid w:val="008C6D55"/>
    <w:rsid w:val="008C71E6"/>
    <w:rsid w:val="008C7520"/>
    <w:rsid w:val="008C7821"/>
    <w:rsid w:val="008D021E"/>
    <w:rsid w:val="008D0E11"/>
    <w:rsid w:val="008D0E8A"/>
    <w:rsid w:val="008D135C"/>
    <w:rsid w:val="008D1412"/>
    <w:rsid w:val="008D1700"/>
    <w:rsid w:val="008D1A10"/>
    <w:rsid w:val="008D31CE"/>
    <w:rsid w:val="008D3482"/>
    <w:rsid w:val="008D34BD"/>
    <w:rsid w:val="008D4160"/>
    <w:rsid w:val="008D4EE1"/>
    <w:rsid w:val="008D515F"/>
    <w:rsid w:val="008D6048"/>
    <w:rsid w:val="008D60CE"/>
    <w:rsid w:val="008D60E4"/>
    <w:rsid w:val="008D6277"/>
    <w:rsid w:val="008D64E1"/>
    <w:rsid w:val="008D6CBB"/>
    <w:rsid w:val="008D6E7C"/>
    <w:rsid w:val="008D6F91"/>
    <w:rsid w:val="008D74EC"/>
    <w:rsid w:val="008D794A"/>
    <w:rsid w:val="008E04FB"/>
    <w:rsid w:val="008E052A"/>
    <w:rsid w:val="008E0542"/>
    <w:rsid w:val="008E0A4F"/>
    <w:rsid w:val="008E0D5A"/>
    <w:rsid w:val="008E147A"/>
    <w:rsid w:val="008E1759"/>
    <w:rsid w:val="008E198F"/>
    <w:rsid w:val="008E1A69"/>
    <w:rsid w:val="008E1C4A"/>
    <w:rsid w:val="008E2FB6"/>
    <w:rsid w:val="008E3347"/>
    <w:rsid w:val="008E3441"/>
    <w:rsid w:val="008E375A"/>
    <w:rsid w:val="008E4940"/>
    <w:rsid w:val="008E4AD9"/>
    <w:rsid w:val="008E5171"/>
    <w:rsid w:val="008E5A33"/>
    <w:rsid w:val="008E5E49"/>
    <w:rsid w:val="008E5EF8"/>
    <w:rsid w:val="008E6008"/>
    <w:rsid w:val="008E60E9"/>
    <w:rsid w:val="008E62C8"/>
    <w:rsid w:val="008E64DA"/>
    <w:rsid w:val="008E6AD9"/>
    <w:rsid w:val="008E7386"/>
    <w:rsid w:val="008E780F"/>
    <w:rsid w:val="008E7AA9"/>
    <w:rsid w:val="008F0073"/>
    <w:rsid w:val="008F01C9"/>
    <w:rsid w:val="008F0A7C"/>
    <w:rsid w:val="008F108E"/>
    <w:rsid w:val="008F1160"/>
    <w:rsid w:val="008F118B"/>
    <w:rsid w:val="008F11F0"/>
    <w:rsid w:val="008F1F26"/>
    <w:rsid w:val="008F2053"/>
    <w:rsid w:val="008F2160"/>
    <w:rsid w:val="008F2887"/>
    <w:rsid w:val="008F2A0E"/>
    <w:rsid w:val="008F2C57"/>
    <w:rsid w:val="008F32AF"/>
    <w:rsid w:val="008F336E"/>
    <w:rsid w:val="008F3975"/>
    <w:rsid w:val="008F39B7"/>
    <w:rsid w:val="008F3E20"/>
    <w:rsid w:val="008F3E54"/>
    <w:rsid w:val="008F3EBA"/>
    <w:rsid w:val="008F4922"/>
    <w:rsid w:val="008F4B6A"/>
    <w:rsid w:val="008F4BD1"/>
    <w:rsid w:val="008F5835"/>
    <w:rsid w:val="008F5BAB"/>
    <w:rsid w:val="008F6392"/>
    <w:rsid w:val="008F6503"/>
    <w:rsid w:val="008F6780"/>
    <w:rsid w:val="008F6A54"/>
    <w:rsid w:val="008F7D90"/>
    <w:rsid w:val="008F7EA2"/>
    <w:rsid w:val="0090022E"/>
    <w:rsid w:val="0090023F"/>
    <w:rsid w:val="00900434"/>
    <w:rsid w:val="0090059A"/>
    <w:rsid w:val="00900660"/>
    <w:rsid w:val="00900797"/>
    <w:rsid w:val="009009E6"/>
    <w:rsid w:val="00901930"/>
    <w:rsid w:val="0090230D"/>
    <w:rsid w:val="00902B5E"/>
    <w:rsid w:val="00902C41"/>
    <w:rsid w:val="00902D8E"/>
    <w:rsid w:val="00902E72"/>
    <w:rsid w:val="00903071"/>
    <w:rsid w:val="00903F35"/>
    <w:rsid w:val="00903FD5"/>
    <w:rsid w:val="00904397"/>
    <w:rsid w:val="009047E0"/>
    <w:rsid w:val="009048BC"/>
    <w:rsid w:val="00904EE7"/>
    <w:rsid w:val="009050C1"/>
    <w:rsid w:val="009052D9"/>
    <w:rsid w:val="00906558"/>
    <w:rsid w:val="009067CD"/>
    <w:rsid w:val="009072C6"/>
    <w:rsid w:val="0090732A"/>
    <w:rsid w:val="00907E70"/>
    <w:rsid w:val="00907FA9"/>
    <w:rsid w:val="00910236"/>
    <w:rsid w:val="0091033E"/>
    <w:rsid w:val="0091094C"/>
    <w:rsid w:val="00911152"/>
    <w:rsid w:val="009115B0"/>
    <w:rsid w:val="00911796"/>
    <w:rsid w:val="00911A92"/>
    <w:rsid w:val="00911FA2"/>
    <w:rsid w:val="00912947"/>
    <w:rsid w:val="00912BE5"/>
    <w:rsid w:val="00912F28"/>
    <w:rsid w:val="00913329"/>
    <w:rsid w:val="009145AA"/>
    <w:rsid w:val="00914A21"/>
    <w:rsid w:val="00914B7B"/>
    <w:rsid w:val="00915135"/>
    <w:rsid w:val="00915174"/>
    <w:rsid w:val="00915824"/>
    <w:rsid w:val="0091584C"/>
    <w:rsid w:val="00915EE2"/>
    <w:rsid w:val="00915FCE"/>
    <w:rsid w:val="009161AF"/>
    <w:rsid w:val="0091658C"/>
    <w:rsid w:val="00916C67"/>
    <w:rsid w:val="00916E12"/>
    <w:rsid w:val="00917519"/>
    <w:rsid w:val="009176CA"/>
    <w:rsid w:val="009177DD"/>
    <w:rsid w:val="009178A4"/>
    <w:rsid w:val="0092026E"/>
    <w:rsid w:val="009206AF"/>
    <w:rsid w:val="009206E3"/>
    <w:rsid w:val="00921314"/>
    <w:rsid w:val="00921490"/>
    <w:rsid w:val="00921530"/>
    <w:rsid w:val="00921CAD"/>
    <w:rsid w:val="0092201F"/>
    <w:rsid w:val="009226BF"/>
    <w:rsid w:val="00922BD7"/>
    <w:rsid w:val="00923FBF"/>
    <w:rsid w:val="009246E0"/>
    <w:rsid w:val="009254EF"/>
    <w:rsid w:val="00925A66"/>
    <w:rsid w:val="00925EFB"/>
    <w:rsid w:val="00926395"/>
    <w:rsid w:val="009263FF"/>
    <w:rsid w:val="009264BF"/>
    <w:rsid w:val="00926518"/>
    <w:rsid w:val="0092660C"/>
    <w:rsid w:val="00926C61"/>
    <w:rsid w:val="00926C8E"/>
    <w:rsid w:val="00926F2A"/>
    <w:rsid w:val="00927749"/>
    <w:rsid w:val="009278F1"/>
    <w:rsid w:val="00930342"/>
    <w:rsid w:val="0093086F"/>
    <w:rsid w:val="00931100"/>
    <w:rsid w:val="0093131B"/>
    <w:rsid w:val="00931352"/>
    <w:rsid w:val="009314BA"/>
    <w:rsid w:val="00931602"/>
    <w:rsid w:val="00931AFA"/>
    <w:rsid w:val="00931E71"/>
    <w:rsid w:val="00931EC7"/>
    <w:rsid w:val="0093256F"/>
    <w:rsid w:val="00932D57"/>
    <w:rsid w:val="009338A0"/>
    <w:rsid w:val="00933C46"/>
    <w:rsid w:val="00933EDE"/>
    <w:rsid w:val="009342ED"/>
    <w:rsid w:val="00934436"/>
    <w:rsid w:val="00934483"/>
    <w:rsid w:val="0093482C"/>
    <w:rsid w:val="00934854"/>
    <w:rsid w:val="00934985"/>
    <w:rsid w:val="009350E8"/>
    <w:rsid w:val="009350EA"/>
    <w:rsid w:val="00935D0D"/>
    <w:rsid w:val="00935FBF"/>
    <w:rsid w:val="009363C0"/>
    <w:rsid w:val="009365F6"/>
    <w:rsid w:val="00936A9B"/>
    <w:rsid w:val="00937C4A"/>
    <w:rsid w:val="00937FA2"/>
    <w:rsid w:val="009402F4"/>
    <w:rsid w:val="009403B9"/>
    <w:rsid w:val="00940899"/>
    <w:rsid w:val="00940CEC"/>
    <w:rsid w:val="00941F59"/>
    <w:rsid w:val="00942088"/>
    <w:rsid w:val="00942296"/>
    <w:rsid w:val="00942555"/>
    <w:rsid w:val="009425F8"/>
    <w:rsid w:val="0094265D"/>
    <w:rsid w:val="009426F2"/>
    <w:rsid w:val="00943021"/>
    <w:rsid w:val="00943D16"/>
    <w:rsid w:val="00944281"/>
    <w:rsid w:val="0094494C"/>
    <w:rsid w:val="00944B2E"/>
    <w:rsid w:val="00944D57"/>
    <w:rsid w:val="00944F8E"/>
    <w:rsid w:val="009453F1"/>
    <w:rsid w:val="00945403"/>
    <w:rsid w:val="00945542"/>
    <w:rsid w:val="009464D6"/>
    <w:rsid w:val="0094691F"/>
    <w:rsid w:val="00947181"/>
    <w:rsid w:val="00947467"/>
    <w:rsid w:val="0095062C"/>
    <w:rsid w:val="00950763"/>
    <w:rsid w:val="00950A4C"/>
    <w:rsid w:val="00950D91"/>
    <w:rsid w:val="00950E9E"/>
    <w:rsid w:val="00951212"/>
    <w:rsid w:val="00951223"/>
    <w:rsid w:val="00951AD5"/>
    <w:rsid w:val="009521BD"/>
    <w:rsid w:val="00952578"/>
    <w:rsid w:val="00952BCA"/>
    <w:rsid w:val="00952C0E"/>
    <w:rsid w:val="00952D05"/>
    <w:rsid w:val="00952E21"/>
    <w:rsid w:val="00953743"/>
    <w:rsid w:val="0095377D"/>
    <w:rsid w:val="00953B46"/>
    <w:rsid w:val="00953D78"/>
    <w:rsid w:val="0095442E"/>
    <w:rsid w:val="009556B5"/>
    <w:rsid w:val="009557D1"/>
    <w:rsid w:val="00955AB1"/>
    <w:rsid w:val="00955DF2"/>
    <w:rsid w:val="00956929"/>
    <w:rsid w:val="0095714E"/>
    <w:rsid w:val="00957414"/>
    <w:rsid w:val="00957E0A"/>
    <w:rsid w:val="00960390"/>
    <w:rsid w:val="00960DFA"/>
    <w:rsid w:val="00960ED7"/>
    <w:rsid w:val="00961015"/>
    <w:rsid w:val="009612C2"/>
    <w:rsid w:val="009615A0"/>
    <w:rsid w:val="00961837"/>
    <w:rsid w:val="009627BB"/>
    <w:rsid w:val="0096317A"/>
    <w:rsid w:val="00963689"/>
    <w:rsid w:val="00963D8D"/>
    <w:rsid w:val="00963F57"/>
    <w:rsid w:val="009647C1"/>
    <w:rsid w:val="00964D85"/>
    <w:rsid w:val="0096552D"/>
    <w:rsid w:val="00965C2A"/>
    <w:rsid w:val="00965CCD"/>
    <w:rsid w:val="00965F6A"/>
    <w:rsid w:val="00966527"/>
    <w:rsid w:val="00966DCA"/>
    <w:rsid w:val="00967485"/>
    <w:rsid w:val="00967C6E"/>
    <w:rsid w:val="00967CA7"/>
    <w:rsid w:val="00967D29"/>
    <w:rsid w:val="00967D97"/>
    <w:rsid w:val="0097032E"/>
    <w:rsid w:val="0097063A"/>
    <w:rsid w:val="009709A0"/>
    <w:rsid w:val="00971013"/>
    <w:rsid w:val="0097130E"/>
    <w:rsid w:val="00971A4C"/>
    <w:rsid w:val="00971B20"/>
    <w:rsid w:val="00971D66"/>
    <w:rsid w:val="009720FE"/>
    <w:rsid w:val="0097218D"/>
    <w:rsid w:val="0097297C"/>
    <w:rsid w:val="0097299B"/>
    <w:rsid w:val="00972DC9"/>
    <w:rsid w:val="00972EA3"/>
    <w:rsid w:val="00972FA0"/>
    <w:rsid w:val="0097334F"/>
    <w:rsid w:val="0097349D"/>
    <w:rsid w:val="00974443"/>
    <w:rsid w:val="009756C3"/>
    <w:rsid w:val="00976082"/>
    <w:rsid w:val="009769AF"/>
    <w:rsid w:val="00977A72"/>
    <w:rsid w:val="00980051"/>
    <w:rsid w:val="00980573"/>
    <w:rsid w:val="0098194E"/>
    <w:rsid w:val="00981B3B"/>
    <w:rsid w:val="00981B9B"/>
    <w:rsid w:val="009822A2"/>
    <w:rsid w:val="0098232B"/>
    <w:rsid w:val="00982642"/>
    <w:rsid w:val="00982743"/>
    <w:rsid w:val="009828A8"/>
    <w:rsid w:val="00982B34"/>
    <w:rsid w:val="00982F55"/>
    <w:rsid w:val="00982F7D"/>
    <w:rsid w:val="0098391B"/>
    <w:rsid w:val="00983BCC"/>
    <w:rsid w:val="00983FE4"/>
    <w:rsid w:val="00984147"/>
    <w:rsid w:val="00984830"/>
    <w:rsid w:val="009857F3"/>
    <w:rsid w:val="00985A42"/>
    <w:rsid w:val="00986969"/>
    <w:rsid w:val="00986D07"/>
    <w:rsid w:val="009870A3"/>
    <w:rsid w:val="0098720A"/>
    <w:rsid w:val="00987232"/>
    <w:rsid w:val="00987C6C"/>
    <w:rsid w:val="00987CDA"/>
    <w:rsid w:val="00990766"/>
    <w:rsid w:val="0099091A"/>
    <w:rsid w:val="009919B0"/>
    <w:rsid w:val="00991D07"/>
    <w:rsid w:val="00991EBC"/>
    <w:rsid w:val="00992B43"/>
    <w:rsid w:val="00992F4C"/>
    <w:rsid w:val="00993A00"/>
    <w:rsid w:val="00993DA1"/>
    <w:rsid w:val="009940C9"/>
    <w:rsid w:val="009943D2"/>
    <w:rsid w:val="009944ED"/>
    <w:rsid w:val="00994834"/>
    <w:rsid w:val="0099495A"/>
    <w:rsid w:val="00994C7B"/>
    <w:rsid w:val="00994F17"/>
    <w:rsid w:val="00995287"/>
    <w:rsid w:val="00995380"/>
    <w:rsid w:val="009958BA"/>
    <w:rsid w:val="00995913"/>
    <w:rsid w:val="00995B48"/>
    <w:rsid w:val="00995E1C"/>
    <w:rsid w:val="00996041"/>
    <w:rsid w:val="00996258"/>
    <w:rsid w:val="0099632B"/>
    <w:rsid w:val="009966B0"/>
    <w:rsid w:val="009968DB"/>
    <w:rsid w:val="00996E33"/>
    <w:rsid w:val="00997186"/>
    <w:rsid w:val="00997300"/>
    <w:rsid w:val="00997726"/>
    <w:rsid w:val="00997D51"/>
    <w:rsid w:val="009A00BC"/>
    <w:rsid w:val="009A0749"/>
    <w:rsid w:val="009A080C"/>
    <w:rsid w:val="009A0E30"/>
    <w:rsid w:val="009A1782"/>
    <w:rsid w:val="009A1EF7"/>
    <w:rsid w:val="009A35DF"/>
    <w:rsid w:val="009A39EB"/>
    <w:rsid w:val="009A4398"/>
    <w:rsid w:val="009A4533"/>
    <w:rsid w:val="009A45E5"/>
    <w:rsid w:val="009A4D56"/>
    <w:rsid w:val="009A4E3D"/>
    <w:rsid w:val="009A5423"/>
    <w:rsid w:val="009A5507"/>
    <w:rsid w:val="009A57CC"/>
    <w:rsid w:val="009A6023"/>
    <w:rsid w:val="009A6250"/>
    <w:rsid w:val="009A6437"/>
    <w:rsid w:val="009A6A06"/>
    <w:rsid w:val="009A6B35"/>
    <w:rsid w:val="009A7591"/>
    <w:rsid w:val="009A79FD"/>
    <w:rsid w:val="009A7C0D"/>
    <w:rsid w:val="009B0106"/>
    <w:rsid w:val="009B04EE"/>
    <w:rsid w:val="009B081C"/>
    <w:rsid w:val="009B0EDA"/>
    <w:rsid w:val="009B1416"/>
    <w:rsid w:val="009B17B6"/>
    <w:rsid w:val="009B1BEA"/>
    <w:rsid w:val="009B2176"/>
    <w:rsid w:val="009B235B"/>
    <w:rsid w:val="009B24B0"/>
    <w:rsid w:val="009B2542"/>
    <w:rsid w:val="009B2801"/>
    <w:rsid w:val="009B2A5F"/>
    <w:rsid w:val="009B2E80"/>
    <w:rsid w:val="009B3DD3"/>
    <w:rsid w:val="009B41B4"/>
    <w:rsid w:val="009B4778"/>
    <w:rsid w:val="009B5430"/>
    <w:rsid w:val="009B5795"/>
    <w:rsid w:val="009B6156"/>
    <w:rsid w:val="009B75A7"/>
    <w:rsid w:val="009B777A"/>
    <w:rsid w:val="009C0232"/>
    <w:rsid w:val="009C0260"/>
    <w:rsid w:val="009C0585"/>
    <w:rsid w:val="009C0BFD"/>
    <w:rsid w:val="009C0CD7"/>
    <w:rsid w:val="009C12DF"/>
    <w:rsid w:val="009C16E4"/>
    <w:rsid w:val="009C1821"/>
    <w:rsid w:val="009C22CB"/>
    <w:rsid w:val="009C331B"/>
    <w:rsid w:val="009C36A1"/>
    <w:rsid w:val="009C38E9"/>
    <w:rsid w:val="009C4465"/>
    <w:rsid w:val="009C44F6"/>
    <w:rsid w:val="009C4635"/>
    <w:rsid w:val="009C528B"/>
    <w:rsid w:val="009C52D9"/>
    <w:rsid w:val="009C5608"/>
    <w:rsid w:val="009C5919"/>
    <w:rsid w:val="009C5C9D"/>
    <w:rsid w:val="009C608A"/>
    <w:rsid w:val="009C66D6"/>
    <w:rsid w:val="009C6970"/>
    <w:rsid w:val="009C728E"/>
    <w:rsid w:val="009C7441"/>
    <w:rsid w:val="009C75AF"/>
    <w:rsid w:val="009C767B"/>
    <w:rsid w:val="009C7DC2"/>
    <w:rsid w:val="009D075C"/>
    <w:rsid w:val="009D090D"/>
    <w:rsid w:val="009D09EA"/>
    <w:rsid w:val="009D0B40"/>
    <w:rsid w:val="009D1824"/>
    <w:rsid w:val="009D1D46"/>
    <w:rsid w:val="009D32BF"/>
    <w:rsid w:val="009D447E"/>
    <w:rsid w:val="009D4A7F"/>
    <w:rsid w:val="009D5539"/>
    <w:rsid w:val="009D5873"/>
    <w:rsid w:val="009D5D71"/>
    <w:rsid w:val="009D6200"/>
    <w:rsid w:val="009D6635"/>
    <w:rsid w:val="009D6BD9"/>
    <w:rsid w:val="009D7637"/>
    <w:rsid w:val="009D7CA7"/>
    <w:rsid w:val="009E044E"/>
    <w:rsid w:val="009E0759"/>
    <w:rsid w:val="009E0925"/>
    <w:rsid w:val="009E0DA0"/>
    <w:rsid w:val="009E183A"/>
    <w:rsid w:val="009E1E3E"/>
    <w:rsid w:val="009E1E70"/>
    <w:rsid w:val="009E24CD"/>
    <w:rsid w:val="009E2D63"/>
    <w:rsid w:val="009E2DB5"/>
    <w:rsid w:val="009E342A"/>
    <w:rsid w:val="009E3D0E"/>
    <w:rsid w:val="009E45A0"/>
    <w:rsid w:val="009E4827"/>
    <w:rsid w:val="009E4A4D"/>
    <w:rsid w:val="009E4D59"/>
    <w:rsid w:val="009E4E52"/>
    <w:rsid w:val="009E520F"/>
    <w:rsid w:val="009E555C"/>
    <w:rsid w:val="009E58AD"/>
    <w:rsid w:val="009E5FBA"/>
    <w:rsid w:val="009E75BF"/>
    <w:rsid w:val="009E7A4A"/>
    <w:rsid w:val="009F03FD"/>
    <w:rsid w:val="009F041D"/>
    <w:rsid w:val="009F08B2"/>
    <w:rsid w:val="009F0E4D"/>
    <w:rsid w:val="009F103C"/>
    <w:rsid w:val="009F1221"/>
    <w:rsid w:val="009F181C"/>
    <w:rsid w:val="009F1A4F"/>
    <w:rsid w:val="009F20E0"/>
    <w:rsid w:val="009F21D7"/>
    <w:rsid w:val="009F223C"/>
    <w:rsid w:val="009F25A7"/>
    <w:rsid w:val="009F2B69"/>
    <w:rsid w:val="009F3DB6"/>
    <w:rsid w:val="009F4B6B"/>
    <w:rsid w:val="009F4D68"/>
    <w:rsid w:val="009F53FF"/>
    <w:rsid w:val="009F55B0"/>
    <w:rsid w:val="009F56F4"/>
    <w:rsid w:val="009F5931"/>
    <w:rsid w:val="009F59F7"/>
    <w:rsid w:val="009F63B0"/>
    <w:rsid w:val="009F6633"/>
    <w:rsid w:val="009F6E70"/>
    <w:rsid w:val="009F6FF7"/>
    <w:rsid w:val="009F766B"/>
    <w:rsid w:val="009F78B8"/>
    <w:rsid w:val="00A00097"/>
    <w:rsid w:val="00A0076C"/>
    <w:rsid w:val="00A00D8A"/>
    <w:rsid w:val="00A00EB5"/>
    <w:rsid w:val="00A015C1"/>
    <w:rsid w:val="00A01F9F"/>
    <w:rsid w:val="00A02615"/>
    <w:rsid w:val="00A0274E"/>
    <w:rsid w:val="00A03BB8"/>
    <w:rsid w:val="00A04451"/>
    <w:rsid w:val="00A0446E"/>
    <w:rsid w:val="00A047AB"/>
    <w:rsid w:val="00A04B1C"/>
    <w:rsid w:val="00A04C5C"/>
    <w:rsid w:val="00A04EAE"/>
    <w:rsid w:val="00A050B8"/>
    <w:rsid w:val="00A051F9"/>
    <w:rsid w:val="00A0530C"/>
    <w:rsid w:val="00A05355"/>
    <w:rsid w:val="00A054A5"/>
    <w:rsid w:val="00A0550D"/>
    <w:rsid w:val="00A0555A"/>
    <w:rsid w:val="00A056B7"/>
    <w:rsid w:val="00A05BB1"/>
    <w:rsid w:val="00A0696D"/>
    <w:rsid w:val="00A07733"/>
    <w:rsid w:val="00A1027E"/>
    <w:rsid w:val="00A10FCC"/>
    <w:rsid w:val="00A110C6"/>
    <w:rsid w:val="00A111E0"/>
    <w:rsid w:val="00A12E6B"/>
    <w:rsid w:val="00A1324E"/>
    <w:rsid w:val="00A134B9"/>
    <w:rsid w:val="00A13829"/>
    <w:rsid w:val="00A13925"/>
    <w:rsid w:val="00A13CEC"/>
    <w:rsid w:val="00A14128"/>
    <w:rsid w:val="00A1412F"/>
    <w:rsid w:val="00A144DE"/>
    <w:rsid w:val="00A14832"/>
    <w:rsid w:val="00A14B82"/>
    <w:rsid w:val="00A155C5"/>
    <w:rsid w:val="00A15F73"/>
    <w:rsid w:val="00A16F3D"/>
    <w:rsid w:val="00A170B8"/>
    <w:rsid w:val="00A171D7"/>
    <w:rsid w:val="00A175B7"/>
    <w:rsid w:val="00A17657"/>
    <w:rsid w:val="00A17C7E"/>
    <w:rsid w:val="00A200B0"/>
    <w:rsid w:val="00A2036B"/>
    <w:rsid w:val="00A20445"/>
    <w:rsid w:val="00A205A4"/>
    <w:rsid w:val="00A20A2B"/>
    <w:rsid w:val="00A20A94"/>
    <w:rsid w:val="00A21286"/>
    <w:rsid w:val="00A213B8"/>
    <w:rsid w:val="00A213DF"/>
    <w:rsid w:val="00A219E1"/>
    <w:rsid w:val="00A21F15"/>
    <w:rsid w:val="00A21F18"/>
    <w:rsid w:val="00A2210D"/>
    <w:rsid w:val="00A22739"/>
    <w:rsid w:val="00A22E8E"/>
    <w:rsid w:val="00A23432"/>
    <w:rsid w:val="00A23743"/>
    <w:rsid w:val="00A23A9D"/>
    <w:rsid w:val="00A23FD3"/>
    <w:rsid w:val="00A24705"/>
    <w:rsid w:val="00A25584"/>
    <w:rsid w:val="00A2594F"/>
    <w:rsid w:val="00A25A16"/>
    <w:rsid w:val="00A25F17"/>
    <w:rsid w:val="00A261B4"/>
    <w:rsid w:val="00A26286"/>
    <w:rsid w:val="00A262E5"/>
    <w:rsid w:val="00A26B9E"/>
    <w:rsid w:val="00A2745E"/>
    <w:rsid w:val="00A278D9"/>
    <w:rsid w:val="00A279D3"/>
    <w:rsid w:val="00A27A3C"/>
    <w:rsid w:val="00A30600"/>
    <w:rsid w:val="00A30610"/>
    <w:rsid w:val="00A30921"/>
    <w:rsid w:val="00A30A94"/>
    <w:rsid w:val="00A310AE"/>
    <w:rsid w:val="00A3122F"/>
    <w:rsid w:val="00A3199C"/>
    <w:rsid w:val="00A323C5"/>
    <w:rsid w:val="00A3264B"/>
    <w:rsid w:val="00A32D14"/>
    <w:rsid w:val="00A32D8A"/>
    <w:rsid w:val="00A32F3B"/>
    <w:rsid w:val="00A3307F"/>
    <w:rsid w:val="00A338F7"/>
    <w:rsid w:val="00A347BE"/>
    <w:rsid w:val="00A34B7A"/>
    <w:rsid w:val="00A34EB3"/>
    <w:rsid w:val="00A351EF"/>
    <w:rsid w:val="00A35D6A"/>
    <w:rsid w:val="00A35F6F"/>
    <w:rsid w:val="00A367E2"/>
    <w:rsid w:val="00A36A47"/>
    <w:rsid w:val="00A36B80"/>
    <w:rsid w:val="00A37802"/>
    <w:rsid w:val="00A37AAE"/>
    <w:rsid w:val="00A401C0"/>
    <w:rsid w:val="00A4039E"/>
    <w:rsid w:val="00A404A2"/>
    <w:rsid w:val="00A406EC"/>
    <w:rsid w:val="00A407C5"/>
    <w:rsid w:val="00A40C18"/>
    <w:rsid w:val="00A41032"/>
    <w:rsid w:val="00A41248"/>
    <w:rsid w:val="00A41DC3"/>
    <w:rsid w:val="00A421C7"/>
    <w:rsid w:val="00A42672"/>
    <w:rsid w:val="00A427FA"/>
    <w:rsid w:val="00A429EE"/>
    <w:rsid w:val="00A43843"/>
    <w:rsid w:val="00A438DC"/>
    <w:rsid w:val="00A439AB"/>
    <w:rsid w:val="00A43AAF"/>
    <w:rsid w:val="00A444D9"/>
    <w:rsid w:val="00A449EA"/>
    <w:rsid w:val="00A4506F"/>
    <w:rsid w:val="00A450A2"/>
    <w:rsid w:val="00A452A3"/>
    <w:rsid w:val="00A4573D"/>
    <w:rsid w:val="00A45F6C"/>
    <w:rsid w:val="00A4609C"/>
    <w:rsid w:val="00A46553"/>
    <w:rsid w:val="00A46B5B"/>
    <w:rsid w:val="00A47178"/>
    <w:rsid w:val="00A471CC"/>
    <w:rsid w:val="00A475C3"/>
    <w:rsid w:val="00A4796D"/>
    <w:rsid w:val="00A47B93"/>
    <w:rsid w:val="00A50059"/>
    <w:rsid w:val="00A50073"/>
    <w:rsid w:val="00A5019E"/>
    <w:rsid w:val="00A502A0"/>
    <w:rsid w:val="00A50CAE"/>
    <w:rsid w:val="00A5100F"/>
    <w:rsid w:val="00A5105B"/>
    <w:rsid w:val="00A5172D"/>
    <w:rsid w:val="00A51E28"/>
    <w:rsid w:val="00A51F28"/>
    <w:rsid w:val="00A52055"/>
    <w:rsid w:val="00A52186"/>
    <w:rsid w:val="00A52D90"/>
    <w:rsid w:val="00A531F8"/>
    <w:rsid w:val="00A53488"/>
    <w:rsid w:val="00A53602"/>
    <w:rsid w:val="00A53918"/>
    <w:rsid w:val="00A53A73"/>
    <w:rsid w:val="00A53ADF"/>
    <w:rsid w:val="00A541B4"/>
    <w:rsid w:val="00A541DC"/>
    <w:rsid w:val="00A54344"/>
    <w:rsid w:val="00A5447E"/>
    <w:rsid w:val="00A55276"/>
    <w:rsid w:val="00A552CC"/>
    <w:rsid w:val="00A55355"/>
    <w:rsid w:val="00A5581F"/>
    <w:rsid w:val="00A55E7A"/>
    <w:rsid w:val="00A565E7"/>
    <w:rsid w:val="00A56B11"/>
    <w:rsid w:val="00A57180"/>
    <w:rsid w:val="00A571EB"/>
    <w:rsid w:val="00A57E11"/>
    <w:rsid w:val="00A6134A"/>
    <w:rsid w:val="00A615A0"/>
    <w:rsid w:val="00A617A1"/>
    <w:rsid w:val="00A624BE"/>
    <w:rsid w:val="00A62A09"/>
    <w:rsid w:val="00A62BD5"/>
    <w:rsid w:val="00A62D19"/>
    <w:rsid w:val="00A62F28"/>
    <w:rsid w:val="00A62FDF"/>
    <w:rsid w:val="00A63393"/>
    <w:rsid w:val="00A63892"/>
    <w:rsid w:val="00A63918"/>
    <w:rsid w:val="00A64B79"/>
    <w:rsid w:val="00A64FFF"/>
    <w:rsid w:val="00A65023"/>
    <w:rsid w:val="00A656B3"/>
    <w:rsid w:val="00A65C26"/>
    <w:rsid w:val="00A65F3A"/>
    <w:rsid w:val="00A66117"/>
    <w:rsid w:val="00A662B3"/>
    <w:rsid w:val="00A662D9"/>
    <w:rsid w:val="00A669A4"/>
    <w:rsid w:val="00A66A15"/>
    <w:rsid w:val="00A6707A"/>
    <w:rsid w:val="00A6746A"/>
    <w:rsid w:val="00A67647"/>
    <w:rsid w:val="00A676EE"/>
    <w:rsid w:val="00A70101"/>
    <w:rsid w:val="00A70164"/>
    <w:rsid w:val="00A702AA"/>
    <w:rsid w:val="00A703D1"/>
    <w:rsid w:val="00A705B4"/>
    <w:rsid w:val="00A70ADB"/>
    <w:rsid w:val="00A70B56"/>
    <w:rsid w:val="00A70F96"/>
    <w:rsid w:val="00A713A6"/>
    <w:rsid w:val="00A714B9"/>
    <w:rsid w:val="00A71559"/>
    <w:rsid w:val="00A71D3C"/>
    <w:rsid w:val="00A7220F"/>
    <w:rsid w:val="00A735E1"/>
    <w:rsid w:val="00A73E7E"/>
    <w:rsid w:val="00A74223"/>
    <w:rsid w:val="00A745C2"/>
    <w:rsid w:val="00A749E9"/>
    <w:rsid w:val="00A74A86"/>
    <w:rsid w:val="00A74DB8"/>
    <w:rsid w:val="00A755C7"/>
    <w:rsid w:val="00A756C5"/>
    <w:rsid w:val="00A75870"/>
    <w:rsid w:val="00A7590E"/>
    <w:rsid w:val="00A75C8E"/>
    <w:rsid w:val="00A7650F"/>
    <w:rsid w:val="00A76708"/>
    <w:rsid w:val="00A77037"/>
    <w:rsid w:val="00A77BFB"/>
    <w:rsid w:val="00A77C87"/>
    <w:rsid w:val="00A77D40"/>
    <w:rsid w:val="00A77E5F"/>
    <w:rsid w:val="00A802A8"/>
    <w:rsid w:val="00A8091A"/>
    <w:rsid w:val="00A80BDE"/>
    <w:rsid w:val="00A80F2D"/>
    <w:rsid w:val="00A81071"/>
    <w:rsid w:val="00A81260"/>
    <w:rsid w:val="00A813A9"/>
    <w:rsid w:val="00A818E2"/>
    <w:rsid w:val="00A8276F"/>
    <w:rsid w:val="00A8281F"/>
    <w:rsid w:val="00A82A5E"/>
    <w:rsid w:val="00A82A77"/>
    <w:rsid w:val="00A82DC3"/>
    <w:rsid w:val="00A82F6A"/>
    <w:rsid w:val="00A839D9"/>
    <w:rsid w:val="00A83DA7"/>
    <w:rsid w:val="00A84210"/>
    <w:rsid w:val="00A844A2"/>
    <w:rsid w:val="00A84B9F"/>
    <w:rsid w:val="00A84C5B"/>
    <w:rsid w:val="00A85184"/>
    <w:rsid w:val="00A85671"/>
    <w:rsid w:val="00A85CBF"/>
    <w:rsid w:val="00A85F33"/>
    <w:rsid w:val="00A862A7"/>
    <w:rsid w:val="00A86484"/>
    <w:rsid w:val="00A86E06"/>
    <w:rsid w:val="00A87040"/>
    <w:rsid w:val="00A87BFA"/>
    <w:rsid w:val="00A87F6E"/>
    <w:rsid w:val="00A90800"/>
    <w:rsid w:val="00A90CE1"/>
    <w:rsid w:val="00A915FD"/>
    <w:rsid w:val="00A9176A"/>
    <w:rsid w:val="00A91883"/>
    <w:rsid w:val="00A91958"/>
    <w:rsid w:val="00A92A14"/>
    <w:rsid w:val="00A92EB6"/>
    <w:rsid w:val="00A92EDA"/>
    <w:rsid w:val="00A931F8"/>
    <w:rsid w:val="00A94389"/>
    <w:rsid w:val="00A943D3"/>
    <w:rsid w:val="00A947FA"/>
    <w:rsid w:val="00A94BAC"/>
    <w:rsid w:val="00A94FFA"/>
    <w:rsid w:val="00A951C2"/>
    <w:rsid w:val="00A9525C"/>
    <w:rsid w:val="00A95915"/>
    <w:rsid w:val="00A95C30"/>
    <w:rsid w:val="00A95F88"/>
    <w:rsid w:val="00A960F9"/>
    <w:rsid w:val="00A965C9"/>
    <w:rsid w:val="00A96A4B"/>
    <w:rsid w:val="00A96B58"/>
    <w:rsid w:val="00A96C43"/>
    <w:rsid w:val="00A96E94"/>
    <w:rsid w:val="00A97210"/>
    <w:rsid w:val="00A97464"/>
    <w:rsid w:val="00A9761C"/>
    <w:rsid w:val="00AA03C8"/>
    <w:rsid w:val="00AA2510"/>
    <w:rsid w:val="00AA29B7"/>
    <w:rsid w:val="00AA2FC4"/>
    <w:rsid w:val="00AA3342"/>
    <w:rsid w:val="00AA3908"/>
    <w:rsid w:val="00AA3C02"/>
    <w:rsid w:val="00AA3CE6"/>
    <w:rsid w:val="00AA3F26"/>
    <w:rsid w:val="00AA46BE"/>
    <w:rsid w:val="00AA47AC"/>
    <w:rsid w:val="00AA48CF"/>
    <w:rsid w:val="00AA4947"/>
    <w:rsid w:val="00AA4D54"/>
    <w:rsid w:val="00AA5707"/>
    <w:rsid w:val="00AA5970"/>
    <w:rsid w:val="00AA5CCB"/>
    <w:rsid w:val="00AA5F7E"/>
    <w:rsid w:val="00AA64BF"/>
    <w:rsid w:val="00AA6C13"/>
    <w:rsid w:val="00AA6D06"/>
    <w:rsid w:val="00AA70A4"/>
    <w:rsid w:val="00AA7369"/>
    <w:rsid w:val="00AB011F"/>
    <w:rsid w:val="00AB04D6"/>
    <w:rsid w:val="00AB0680"/>
    <w:rsid w:val="00AB1614"/>
    <w:rsid w:val="00AB1CC8"/>
    <w:rsid w:val="00AB200B"/>
    <w:rsid w:val="00AB2208"/>
    <w:rsid w:val="00AB25A7"/>
    <w:rsid w:val="00AB2641"/>
    <w:rsid w:val="00AB2D30"/>
    <w:rsid w:val="00AB30E8"/>
    <w:rsid w:val="00AB33D1"/>
    <w:rsid w:val="00AB37A2"/>
    <w:rsid w:val="00AB3BDA"/>
    <w:rsid w:val="00AB3E52"/>
    <w:rsid w:val="00AB42D6"/>
    <w:rsid w:val="00AB43D0"/>
    <w:rsid w:val="00AB4547"/>
    <w:rsid w:val="00AB48B8"/>
    <w:rsid w:val="00AB4E15"/>
    <w:rsid w:val="00AB5201"/>
    <w:rsid w:val="00AB5446"/>
    <w:rsid w:val="00AB61A8"/>
    <w:rsid w:val="00AB6587"/>
    <w:rsid w:val="00AB6C29"/>
    <w:rsid w:val="00AB6F4B"/>
    <w:rsid w:val="00AB7126"/>
    <w:rsid w:val="00AB730A"/>
    <w:rsid w:val="00AB77A4"/>
    <w:rsid w:val="00AB7CC2"/>
    <w:rsid w:val="00AC0181"/>
    <w:rsid w:val="00AC0244"/>
    <w:rsid w:val="00AC0637"/>
    <w:rsid w:val="00AC071A"/>
    <w:rsid w:val="00AC087A"/>
    <w:rsid w:val="00AC0DB9"/>
    <w:rsid w:val="00AC104F"/>
    <w:rsid w:val="00AC1A52"/>
    <w:rsid w:val="00AC1EE4"/>
    <w:rsid w:val="00AC2824"/>
    <w:rsid w:val="00AC2834"/>
    <w:rsid w:val="00AC2D69"/>
    <w:rsid w:val="00AC32D9"/>
    <w:rsid w:val="00AC33BC"/>
    <w:rsid w:val="00AC3409"/>
    <w:rsid w:val="00AC3966"/>
    <w:rsid w:val="00AC4A04"/>
    <w:rsid w:val="00AC4FD9"/>
    <w:rsid w:val="00AC5439"/>
    <w:rsid w:val="00AC5A76"/>
    <w:rsid w:val="00AC5B21"/>
    <w:rsid w:val="00AC5DC1"/>
    <w:rsid w:val="00AC6521"/>
    <w:rsid w:val="00AC7097"/>
    <w:rsid w:val="00AC7974"/>
    <w:rsid w:val="00AC7BDA"/>
    <w:rsid w:val="00AC7D8C"/>
    <w:rsid w:val="00AD0878"/>
    <w:rsid w:val="00AD0A52"/>
    <w:rsid w:val="00AD0C4D"/>
    <w:rsid w:val="00AD0D3D"/>
    <w:rsid w:val="00AD1A83"/>
    <w:rsid w:val="00AD1AE8"/>
    <w:rsid w:val="00AD1AF4"/>
    <w:rsid w:val="00AD1D54"/>
    <w:rsid w:val="00AD2350"/>
    <w:rsid w:val="00AD2650"/>
    <w:rsid w:val="00AD2AC0"/>
    <w:rsid w:val="00AD2CE4"/>
    <w:rsid w:val="00AD315A"/>
    <w:rsid w:val="00AD352D"/>
    <w:rsid w:val="00AD35D6"/>
    <w:rsid w:val="00AD3776"/>
    <w:rsid w:val="00AD4273"/>
    <w:rsid w:val="00AD4A2C"/>
    <w:rsid w:val="00AD4BB0"/>
    <w:rsid w:val="00AD54A4"/>
    <w:rsid w:val="00AD5507"/>
    <w:rsid w:val="00AD566D"/>
    <w:rsid w:val="00AD58CB"/>
    <w:rsid w:val="00AD5E1B"/>
    <w:rsid w:val="00AD612F"/>
    <w:rsid w:val="00AD6407"/>
    <w:rsid w:val="00AD646F"/>
    <w:rsid w:val="00AD66D3"/>
    <w:rsid w:val="00AD67AF"/>
    <w:rsid w:val="00AD6A0F"/>
    <w:rsid w:val="00AD6D40"/>
    <w:rsid w:val="00AD6E19"/>
    <w:rsid w:val="00AD713F"/>
    <w:rsid w:val="00AD7AF6"/>
    <w:rsid w:val="00AD7C6F"/>
    <w:rsid w:val="00AE044C"/>
    <w:rsid w:val="00AE15AC"/>
    <w:rsid w:val="00AE1CBC"/>
    <w:rsid w:val="00AE2699"/>
    <w:rsid w:val="00AE2974"/>
    <w:rsid w:val="00AE2A2B"/>
    <w:rsid w:val="00AE3341"/>
    <w:rsid w:val="00AE347B"/>
    <w:rsid w:val="00AE350B"/>
    <w:rsid w:val="00AE3686"/>
    <w:rsid w:val="00AE3872"/>
    <w:rsid w:val="00AE39B3"/>
    <w:rsid w:val="00AE3C83"/>
    <w:rsid w:val="00AE41E8"/>
    <w:rsid w:val="00AE44D2"/>
    <w:rsid w:val="00AE4846"/>
    <w:rsid w:val="00AE4C3E"/>
    <w:rsid w:val="00AE5C3D"/>
    <w:rsid w:val="00AE6015"/>
    <w:rsid w:val="00AE62BC"/>
    <w:rsid w:val="00AE640F"/>
    <w:rsid w:val="00AE6450"/>
    <w:rsid w:val="00AE6BCA"/>
    <w:rsid w:val="00AE6C04"/>
    <w:rsid w:val="00AE756A"/>
    <w:rsid w:val="00AE7737"/>
    <w:rsid w:val="00AE7A1B"/>
    <w:rsid w:val="00AE7B19"/>
    <w:rsid w:val="00AE7DB1"/>
    <w:rsid w:val="00AF0A47"/>
    <w:rsid w:val="00AF1C79"/>
    <w:rsid w:val="00AF1D43"/>
    <w:rsid w:val="00AF1D48"/>
    <w:rsid w:val="00AF20D0"/>
    <w:rsid w:val="00AF2AF6"/>
    <w:rsid w:val="00AF2D16"/>
    <w:rsid w:val="00AF2FF9"/>
    <w:rsid w:val="00AF31E9"/>
    <w:rsid w:val="00AF407A"/>
    <w:rsid w:val="00AF4B52"/>
    <w:rsid w:val="00AF55FA"/>
    <w:rsid w:val="00AF589A"/>
    <w:rsid w:val="00AF5959"/>
    <w:rsid w:val="00AF595C"/>
    <w:rsid w:val="00AF5CF1"/>
    <w:rsid w:val="00AF6240"/>
    <w:rsid w:val="00AF634A"/>
    <w:rsid w:val="00AF6D96"/>
    <w:rsid w:val="00AF6E4E"/>
    <w:rsid w:val="00AF7A95"/>
    <w:rsid w:val="00B0014E"/>
    <w:rsid w:val="00B00592"/>
    <w:rsid w:val="00B00886"/>
    <w:rsid w:val="00B01681"/>
    <w:rsid w:val="00B01CD4"/>
    <w:rsid w:val="00B02361"/>
    <w:rsid w:val="00B02F4B"/>
    <w:rsid w:val="00B03C66"/>
    <w:rsid w:val="00B03FDF"/>
    <w:rsid w:val="00B03FFD"/>
    <w:rsid w:val="00B04802"/>
    <w:rsid w:val="00B04EA9"/>
    <w:rsid w:val="00B051FE"/>
    <w:rsid w:val="00B05332"/>
    <w:rsid w:val="00B054FE"/>
    <w:rsid w:val="00B05691"/>
    <w:rsid w:val="00B05E61"/>
    <w:rsid w:val="00B06900"/>
    <w:rsid w:val="00B06E2E"/>
    <w:rsid w:val="00B071F4"/>
    <w:rsid w:val="00B07257"/>
    <w:rsid w:val="00B074B1"/>
    <w:rsid w:val="00B07DEA"/>
    <w:rsid w:val="00B10B7D"/>
    <w:rsid w:val="00B10C4B"/>
    <w:rsid w:val="00B11029"/>
    <w:rsid w:val="00B11393"/>
    <w:rsid w:val="00B11EB4"/>
    <w:rsid w:val="00B11F2A"/>
    <w:rsid w:val="00B121E5"/>
    <w:rsid w:val="00B123A7"/>
    <w:rsid w:val="00B1257C"/>
    <w:rsid w:val="00B12747"/>
    <w:rsid w:val="00B12AD9"/>
    <w:rsid w:val="00B13247"/>
    <w:rsid w:val="00B13284"/>
    <w:rsid w:val="00B1328B"/>
    <w:rsid w:val="00B13548"/>
    <w:rsid w:val="00B136B9"/>
    <w:rsid w:val="00B140CA"/>
    <w:rsid w:val="00B143F7"/>
    <w:rsid w:val="00B1498D"/>
    <w:rsid w:val="00B14D79"/>
    <w:rsid w:val="00B151F0"/>
    <w:rsid w:val="00B15F7F"/>
    <w:rsid w:val="00B160F6"/>
    <w:rsid w:val="00B161E7"/>
    <w:rsid w:val="00B165EA"/>
    <w:rsid w:val="00B1709D"/>
    <w:rsid w:val="00B17113"/>
    <w:rsid w:val="00B1749E"/>
    <w:rsid w:val="00B1754E"/>
    <w:rsid w:val="00B176D4"/>
    <w:rsid w:val="00B17780"/>
    <w:rsid w:val="00B200CD"/>
    <w:rsid w:val="00B20258"/>
    <w:rsid w:val="00B205AE"/>
    <w:rsid w:val="00B20758"/>
    <w:rsid w:val="00B20F53"/>
    <w:rsid w:val="00B20FB6"/>
    <w:rsid w:val="00B2146F"/>
    <w:rsid w:val="00B21608"/>
    <w:rsid w:val="00B21633"/>
    <w:rsid w:val="00B219FB"/>
    <w:rsid w:val="00B21BED"/>
    <w:rsid w:val="00B2246E"/>
    <w:rsid w:val="00B225A8"/>
    <w:rsid w:val="00B2327E"/>
    <w:rsid w:val="00B234B5"/>
    <w:rsid w:val="00B235D8"/>
    <w:rsid w:val="00B23D49"/>
    <w:rsid w:val="00B24505"/>
    <w:rsid w:val="00B25418"/>
    <w:rsid w:val="00B256C6"/>
    <w:rsid w:val="00B25848"/>
    <w:rsid w:val="00B25CFB"/>
    <w:rsid w:val="00B25D7B"/>
    <w:rsid w:val="00B26F5D"/>
    <w:rsid w:val="00B26F92"/>
    <w:rsid w:val="00B270B7"/>
    <w:rsid w:val="00B271B0"/>
    <w:rsid w:val="00B2752E"/>
    <w:rsid w:val="00B275DE"/>
    <w:rsid w:val="00B27697"/>
    <w:rsid w:val="00B278BC"/>
    <w:rsid w:val="00B30A5C"/>
    <w:rsid w:val="00B30B20"/>
    <w:rsid w:val="00B30E19"/>
    <w:rsid w:val="00B30FF4"/>
    <w:rsid w:val="00B3136D"/>
    <w:rsid w:val="00B31AAF"/>
    <w:rsid w:val="00B31AB0"/>
    <w:rsid w:val="00B31E3A"/>
    <w:rsid w:val="00B320E5"/>
    <w:rsid w:val="00B32C83"/>
    <w:rsid w:val="00B33415"/>
    <w:rsid w:val="00B3439B"/>
    <w:rsid w:val="00B34F57"/>
    <w:rsid w:val="00B35CBD"/>
    <w:rsid w:val="00B35FA1"/>
    <w:rsid w:val="00B35FA9"/>
    <w:rsid w:val="00B36DA1"/>
    <w:rsid w:val="00B37838"/>
    <w:rsid w:val="00B40CB4"/>
    <w:rsid w:val="00B40EE6"/>
    <w:rsid w:val="00B41201"/>
    <w:rsid w:val="00B41511"/>
    <w:rsid w:val="00B415FC"/>
    <w:rsid w:val="00B41841"/>
    <w:rsid w:val="00B41AB6"/>
    <w:rsid w:val="00B428C1"/>
    <w:rsid w:val="00B43232"/>
    <w:rsid w:val="00B43445"/>
    <w:rsid w:val="00B4394B"/>
    <w:rsid w:val="00B440A8"/>
    <w:rsid w:val="00B44DE7"/>
    <w:rsid w:val="00B45E91"/>
    <w:rsid w:val="00B45EF3"/>
    <w:rsid w:val="00B4623B"/>
    <w:rsid w:val="00B464ED"/>
    <w:rsid w:val="00B46906"/>
    <w:rsid w:val="00B46B82"/>
    <w:rsid w:val="00B46E75"/>
    <w:rsid w:val="00B4726E"/>
    <w:rsid w:val="00B47567"/>
    <w:rsid w:val="00B476F8"/>
    <w:rsid w:val="00B47A46"/>
    <w:rsid w:val="00B47AB8"/>
    <w:rsid w:val="00B47E95"/>
    <w:rsid w:val="00B504CA"/>
    <w:rsid w:val="00B50691"/>
    <w:rsid w:val="00B510C5"/>
    <w:rsid w:val="00B51E7E"/>
    <w:rsid w:val="00B51EE5"/>
    <w:rsid w:val="00B529F9"/>
    <w:rsid w:val="00B52C33"/>
    <w:rsid w:val="00B52E60"/>
    <w:rsid w:val="00B52F23"/>
    <w:rsid w:val="00B5334E"/>
    <w:rsid w:val="00B539BA"/>
    <w:rsid w:val="00B53D2D"/>
    <w:rsid w:val="00B53F63"/>
    <w:rsid w:val="00B54142"/>
    <w:rsid w:val="00B549D5"/>
    <w:rsid w:val="00B5549A"/>
    <w:rsid w:val="00B558F2"/>
    <w:rsid w:val="00B559C8"/>
    <w:rsid w:val="00B55BF2"/>
    <w:rsid w:val="00B55D66"/>
    <w:rsid w:val="00B5663F"/>
    <w:rsid w:val="00B56912"/>
    <w:rsid w:val="00B56C93"/>
    <w:rsid w:val="00B5732F"/>
    <w:rsid w:val="00B57DF4"/>
    <w:rsid w:val="00B60546"/>
    <w:rsid w:val="00B605B1"/>
    <w:rsid w:val="00B60633"/>
    <w:rsid w:val="00B606A7"/>
    <w:rsid w:val="00B6127A"/>
    <w:rsid w:val="00B61660"/>
    <w:rsid w:val="00B61AA0"/>
    <w:rsid w:val="00B61ABB"/>
    <w:rsid w:val="00B6261C"/>
    <w:rsid w:val="00B626A3"/>
    <w:rsid w:val="00B62C51"/>
    <w:rsid w:val="00B62C88"/>
    <w:rsid w:val="00B62DC7"/>
    <w:rsid w:val="00B62F81"/>
    <w:rsid w:val="00B63132"/>
    <w:rsid w:val="00B63185"/>
    <w:rsid w:val="00B639BF"/>
    <w:rsid w:val="00B63CA7"/>
    <w:rsid w:val="00B63E47"/>
    <w:rsid w:val="00B6480C"/>
    <w:rsid w:val="00B64825"/>
    <w:rsid w:val="00B649DB"/>
    <w:rsid w:val="00B64AD3"/>
    <w:rsid w:val="00B64B8B"/>
    <w:rsid w:val="00B658A2"/>
    <w:rsid w:val="00B659A3"/>
    <w:rsid w:val="00B65AFB"/>
    <w:rsid w:val="00B66156"/>
    <w:rsid w:val="00B664C5"/>
    <w:rsid w:val="00B6677D"/>
    <w:rsid w:val="00B66EAF"/>
    <w:rsid w:val="00B671C6"/>
    <w:rsid w:val="00B6785A"/>
    <w:rsid w:val="00B67AFD"/>
    <w:rsid w:val="00B67C85"/>
    <w:rsid w:val="00B706C3"/>
    <w:rsid w:val="00B70D19"/>
    <w:rsid w:val="00B7127A"/>
    <w:rsid w:val="00B7129B"/>
    <w:rsid w:val="00B712EE"/>
    <w:rsid w:val="00B71942"/>
    <w:rsid w:val="00B719E2"/>
    <w:rsid w:val="00B71C85"/>
    <w:rsid w:val="00B71EE5"/>
    <w:rsid w:val="00B71FC4"/>
    <w:rsid w:val="00B721B8"/>
    <w:rsid w:val="00B726BD"/>
    <w:rsid w:val="00B72A45"/>
    <w:rsid w:val="00B72F74"/>
    <w:rsid w:val="00B73531"/>
    <w:rsid w:val="00B739E3"/>
    <w:rsid w:val="00B74769"/>
    <w:rsid w:val="00B74944"/>
    <w:rsid w:val="00B74A97"/>
    <w:rsid w:val="00B74DDA"/>
    <w:rsid w:val="00B7528D"/>
    <w:rsid w:val="00B7620C"/>
    <w:rsid w:val="00B76582"/>
    <w:rsid w:val="00B76F37"/>
    <w:rsid w:val="00B7714B"/>
    <w:rsid w:val="00B77240"/>
    <w:rsid w:val="00B77359"/>
    <w:rsid w:val="00B774FE"/>
    <w:rsid w:val="00B77B77"/>
    <w:rsid w:val="00B77CB2"/>
    <w:rsid w:val="00B77E85"/>
    <w:rsid w:val="00B80387"/>
    <w:rsid w:val="00B80AE4"/>
    <w:rsid w:val="00B80EEE"/>
    <w:rsid w:val="00B81B53"/>
    <w:rsid w:val="00B81C4D"/>
    <w:rsid w:val="00B81D49"/>
    <w:rsid w:val="00B81F2B"/>
    <w:rsid w:val="00B823C0"/>
    <w:rsid w:val="00B831F5"/>
    <w:rsid w:val="00B83429"/>
    <w:rsid w:val="00B83750"/>
    <w:rsid w:val="00B8404A"/>
    <w:rsid w:val="00B84571"/>
    <w:rsid w:val="00B84901"/>
    <w:rsid w:val="00B84C48"/>
    <w:rsid w:val="00B84EEF"/>
    <w:rsid w:val="00B85FFF"/>
    <w:rsid w:val="00B860BC"/>
    <w:rsid w:val="00B8691B"/>
    <w:rsid w:val="00B86B2A"/>
    <w:rsid w:val="00B9087F"/>
    <w:rsid w:val="00B911B1"/>
    <w:rsid w:val="00B911C6"/>
    <w:rsid w:val="00B91243"/>
    <w:rsid w:val="00B91592"/>
    <w:rsid w:val="00B9235B"/>
    <w:rsid w:val="00B932C6"/>
    <w:rsid w:val="00B934A0"/>
    <w:rsid w:val="00B93AAF"/>
    <w:rsid w:val="00B93E2C"/>
    <w:rsid w:val="00B94D23"/>
    <w:rsid w:val="00B94D79"/>
    <w:rsid w:val="00B95E6F"/>
    <w:rsid w:val="00B95F1C"/>
    <w:rsid w:val="00B95F69"/>
    <w:rsid w:val="00B960C8"/>
    <w:rsid w:val="00B96CD1"/>
    <w:rsid w:val="00B96CFD"/>
    <w:rsid w:val="00B96D5D"/>
    <w:rsid w:val="00B97B05"/>
    <w:rsid w:val="00BA041B"/>
    <w:rsid w:val="00BA0552"/>
    <w:rsid w:val="00BA0632"/>
    <w:rsid w:val="00BA0BF5"/>
    <w:rsid w:val="00BA0E42"/>
    <w:rsid w:val="00BA1036"/>
    <w:rsid w:val="00BA151A"/>
    <w:rsid w:val="00BA1683"/>
    <w:rsid w:val="00BA1811"/>
    <w:rsid w:val="00BA1BF8"/>
    <w:rsid w:val="00BA1E8D"/>
    <w:rsid w:val="00BA2C0D"/>
    <w:rsid w:val="00BA2D12"/>
    <w:rsid w:val="00BA3DE2"/>
    <w:rsid w:val="00BA437D"/>
    <w:rsid w:val="00BA45C7"/>
    <w:rsid w:val="00BA473C"/>
    <w:rsid w:val="00BA51F8"/>
    <w:rsid w:val="00BA57CF"/>
    <w:rsid w:val="00BA59A0"/>
    <w:rsid w:val="00BA6B4C"/>
    <w:rsid w:val="00BA6CD6"/>
    <w:rsid w:val="00BA7137"/>
    <w:rsid w:val="00BB00BC"/>
    <w:rsid w:val="00BB02FA"/>
    <w:rsid w:val="00BB0868"/>
    <w:rsid w:val="00BB0E39"/>
    <w:rsid w:val="00BB17E8"/>
    <w:rsid w:val="00BB1AB4"/>
    <w:rsid w:val="00BB1AC3"/>
    <w:rsid w:val="00BB2232"/>
    <w:rsid w:val="00BB2568"/>
    <w:rsid w:val="00BB2806"/>
    <w:rsid w:val="00BB2903"/>
    <w:rsid w:val="00BB2C3C"/>
    <w:rsid w:val="00BB2DA9"/>
    <w:rsid w:val="00BB31FC"/>
    <w:rsid w:val="00BB3380"/>
    <w:rsid w:val="00BB33F6"/>
    <w:rsid w:val="00BB376A"/>
    <w:rsid w:val="00BB3DD3"/>
    <w:rsid w:val="00BB4196"/>
    <w:rsid w:val="00BB42A3"/>
    <w:rsid w:val="00BB42CB"/>
    <w:rsid w:val="00BB445F"/>
    <w:rsid w:val="00BB48CC"/>
    <w:rsid w:val="00BB4A5B"/>
    <w:rsid w:val="00BB5080"/>
    <w:rsid w:val="00BB5595"/>
    <w:rsid w:val="00BB5813"/>
    <w:rsid w:val="00BB5A84"/>
    <w:rsid w:val="00BB6218"/>
    <w:rsid w:val="00BB6645"/>
    <w:rsid w:val="00BB664D"/>
    <w:rsid w:val="00BB691C"/>
    <w:rsid w:val="00BB6E22"/>
    <w:rsid w:val="00BB6E61"/>
    <w:rsid w:val="00BB7056"/>
    <w:rsid w:val="00BB780A"/>
    <w:rsid w:val="00BB791E"/>
    <w:rsid w:val="00BB7CED"/>
    <w:rsid w:val="00BB7F01"/>
    <w:rsid w:val="00BC0377"/>
    <w:rsid w:val="00BC057A"/>
    <w:rsid w:val="00BC0C7A"/>
    <w:rsid w:val="00BC0CC6"/>
    <w:rsid w:val="00BC1013"/>
    <w:rsid w:val="00BC1239"/>
    <w:rsid w:val="00BC1661"/>
    <w:rsid w:val="00BC1D43"/>
    <w:rsid w:val="00BC1E09"/>
    <w:rsid w:val="00BC250E"/>
    <w:rsid w:val="00BC28AD"/>
    <w:rsid w:val="00BC2CB6"/>
    <w:rsid w:val="00BC3A00"/>
    <w:rsid w:val="00BC40A2"/>
    <w:rsid w:val="00BC49C1"/>
    <w:rsid w:val="00BC4A36"/>
    <w:rsid w:val="00BC4D7C"/>
    <w:rsid w:val="00BC52D2"/>
    <w:rsid w:val="00BC543B"/>
    <w:rsid w:val="00BC59B6"/>
    <w:rsid w:val="00BC5BFC"/>
    <w:rsid w:val="00BC5FDD"/>
    <w:rsid w:val="00BC62D3"/>
    <w:rsid w:val="00BC6AE9"/>
    <w:rsid w:val="00BC6EA5"/>
    <w:rsid w:val="00BC6F3C"/>
    <w:rsid w:val="00BC70FD"/>
    <w:rsid w:val="00BC729B"/>
    <w:rsid w:val="00BC7451"/>
    <w:rsid w:val="00BC74BF"/>
    <w:rsid w:val="00BC7781"/>
    <w:rsid w:val="00BC78E5"/>
    <w:rsid w:val="00BC7BE2"/>
    <w:rsid w:val="00BC7E92"/>
    <w:rsid w:val="00BC7EB9"/>
    <w:rsid w:val="00BC7F5A"/>
    <w:rsid w:val="00BD0042"/>
    <w:rsid w:val="00BD075D"/>
    <w:rsid w:val="00BD0C21"/>
    <w:rsid w:val="00BD13BC"/>
    <w:rsid w:val="00BD1606"/>
    <w:rsid w:val="00BD1BD5"/>
    <w:rsid w:val="00BD250A"/>
    <w:rsid w:val="00BD28C3"/>
    <w:rsid w:val="00BD28ED"/>
    <w:rsid w:val="00BD2E2C"/>
    <w:rsid w:val="00BD2E2F"/>
    <w:rsid w:val="00BD2F1F"/>
    <w:rsid w:val="00BD2F59"/>
    <w:rsid w:val="00BD3398"/>
    <w:rsid w:val="00BD40AF"/>
    <w:rsid w:val="00BD4978"/>
    <w:rsid w:val="00BD5044"/>
    <w:rsid w:val="00BD5250"/>
    <w:rsid w:val="00BD5629"/>
    <w:rsid w:val="00BD5FA7"/>
    <w:rsid w:val="00BD614A"/>
    <w:rsid w:val="00BD6424"/>
    <w:rsid w:val="00BD64DC"/>
    <w:rsid w:val="00BD674F"/>
    <w:rsid w:val="00BD6EBB"/>
    <w:rsid w:val="00BD7122"/>
    <w:rsid w:val="00BD7142"/>
    <w:rsid w:val="00BD786C"/>
    <w:rsid w:val="00BE0140"/>
    <w:rsid w:val="00BE02CA"/>
    <w:rsid w:val="00BE0522"/>
    <w:rsid w:val="00BE05C7"/>
    <w:rsid w:val="00BE0A44"/>
    <w:rsid w:val="00BE0FDC"/>
    <w:rsid w:val="00BE115A"/>
    <w:rsid w:val="00BE1219"/>
    <w:rsid w:val="00BE1767"/>
    <w:rsid w:val="00BE193E"/>
    <w:rsid w:val="00BE26C9"/>
    <w:rsid w:val="00BE28AB"/>
    <w:rsid w:val="00BE2984"/>
    <w:rsid w:val="00BE2A4D"/>
    <w:rsid w:val="00BE2FFB"/>
    <w:rsid w:val="00BE32E1"/>
    <w:rsid w:val="00BE3D96"/>
    <w:rsid w:val="00BE4B71"/>
    <w:rsid w:val="00BE4D7A"/>
    <w:rsid w:val="00BE52B3"/>
    <w:rsid w:val="00BE54AD"/>
    <w:rsid w:val="00BE5526"/>
    <w:rsid w:val="00BE5B6D"/>
    <w:rsid w:val="00BE5B97"/>
    <w:rsid w:val="00BE5D95"/>
    <w:rsid w:val="00BE60D8"/>
    <w:rsid w:val="00BE66A6"/>
    <w:rsid w:val="00BE6CE6"/>
    <w:rsid w:val="00BE73FA"/>
    <w:rsid w:val="00BE7D41"/>
    <w:rsid w:val="00BE7DB0"/>
    <w:rsid w:val="00BE7E1B"/>
    <w:rsid w:val="00BE7FBB"/>
    <w:rsid w:val="00BF014D"/>
    <w:rsid w:val="00BF0D36"/>
    <w:rsid w:val="00BF0EC2"/>
    <w:rsid w:val="00BF1079"/>
    <w:rsid w:val="00BF1E69"/>
    <w:rsid w:val="00BF2062"/>
    <w:rsid w:val="00BF27D4"/>
    <w:rsid w:val="00BF28D2"/>
    <w:rsid w:val="00BF2AF5"/>
    <w:rsid w:val="00BF352D"/>
    <w:rsid w:val="00BF36C4"/>
    <w:rsid w:val="00BF3FC7"/>
    <w:rsid w:val="00BF403A"/>
    <w:rsid w:val="00BF4308"/>
    <w:rsid w:val="00BF4379"/>
    <w:rsid w:val="00BF43DE"/>
    <w:rsid w:val="00BF4C35"/>
    <w:rsid w:val="00BF5D7E"/>
    <w:rsid w:val="00BF60B6"/>
    <w:rsid w:val="00BF6319"/>
    <w:rsid w:val="00BF64AD"/>
    <w:rsid w:val="00BF6BE3"/>
    <w:rsid w:val="00BF6C7F"/>
    <w:rsid w:val="00BF6D69"/>
    <w:rsid w:val="00BF713D"/>
    <w:rsid w:val="00BF7642"/>
    <w:rsid w:val="00BF7DB5"/>
    <w:rsid w:val="00BF7E2F"/>
    <w:rsid w:val="00C0049A"/>
    <w:rsid w:val="00C006B2"/>
    <w:rsid w:val="00C00BC8"/>
    <w:rsid w:val="00C01295"/>
    <w:rsid w:val="00C01713"/>
    <w:rsid w:val="00C019C0"/>
    <w:rsid w:val="00C019CC"/>
    <w:rsid w:val="00C01BC4"/>
    <w:rsid w:val="00C024B4"/>
    <w:rsid w:val="00C0261A"/>
    <w:rsid w:val="00C02AA9"/>
    <w:rsid w:val="00C02B19"/>
    <w:rsid w:val="00C03A87"/>
    <w:rsid w:val="00C03EA7"/>
    <w:rsid w:val="00C03EF9"/>
    <w:rsid w:val="00C04436"/>
    <w:rsid w:val="00C05017"/>
    <w:rsid w:val="00C05188"/>
    <w:rsid w:val="00C05712"/>
    <w:rsid w:val="00C05AA2"/>
    <w:rsid w:val="00C05AE6"/>
    <w:rsid w:val="00C05C84"/>
    <w:rsid w:val="00C05CE7"/>
    <w:rsid w:val="00C05DFA"/>
    <w:rsid w:val="00C05FE0"/>
    <w:rsid w:val="00C06609"/>
    <w:rsid w:val="00C06631"/>
    <w:rsid w:val="00C06681"/>
    <w:rsid w:val="00C06D53"/>
    <w:rsid w:val="00C06E6B"/>
    <w:rsid w:val="00C073FF"/>
    <w:rsid w:val="00C0789A"/>
    <w:rsid w:val="00C07E74"/>
    <w:rsid w:val="00C07E7A"/>
    <w:rsid w:val="00C1024A"/>
    <w:rsid w:val="00C10903"/>
    <w:rsid w:val="00C10C41"/>
    <w:rsid w:val="00C112BF"/>
    <w:rsid w:val="00C11810"/>
    <w:rsid w:val="00C11F43"/>
    <w:rsid w:val="00C12080"/>
    <w:rsid w:val="00C12D5E"/>
    <w:rsid w:val="00C12F50"/>
    <w:rsid w:val="00C134F4"/>
    <w:rsid w:val="00C13780"/>
    <w:rsid w:val="00C13971"/>
    <w:rsid w:val="00C1479B"/>
    <w:rsid w:val="00C15389"/>
    <w:rsid w:val="00C154B0"/>
    <w:rsid w:val="00C1556F"/>
    <w:rsid w:val="00C157A0"/>
    <w:rsid w:val="00C15896"/>
    <w:rsid w:val="00C15D65"/>
    <w:rsid w:val="00C161A6"/>
    <w:rsid w:val="00C163C9"/>
    <w:rsid w:val="00C16ABC"/>
    <w:rsid w:val="00C1704B"/>
    <w:rsid w:val="00C175E3"/>
    <w:rsid w:val="00C17BCB"/>
    <w:rsid w:val="00C17C8A"/>
    <w:rsid w:val="00C17D73"/>
    <w:rsid w:val="00C205C7"/>
    <w:rsid w:val="00C20921"/>
    <w:rsid w:val="00C210E7"/>
    <w:rsid w:val="00C215EC"/>
    <w:rsid w:val="00C21A1E"/>
    <w:rsid w:val="00C21B51"/>
    <w:rsid w:val="00C21FE9"/>
    <w:rsid w:val="00C22124"/>
    <w:rsid w:val="00C22414"/>
    <w:rsid w:val="00C22BA4"/>
    <w:rsid w:val="00C22CB7"/>
    <w:rsid w:val="00C22DBB"/>
    <w:rsid w:val="00C24126"/>
    <w:rsid w:val="00C243C8"/>
    <w:rsid w:val="00C245BD"/>
    <w:rsid w:val="00C250E4"/>
    <w:rsid w:val="00C257DC"/>
    <w:rsid w:val="00C25E40"/>
    <w:rsid w:val="00C26000"/>
    <w:rsid w:val="00C26045"/>
    <w:rsid w:val="00C269BD"/>
    <w:rsid w:val="00C272E6"/>
    <w:rsid w:val="00C27793"/>
    <w:rsid w:val="00C279B8"/>
    <w:rsid w:val="00C27B0C"/>
    <w:rsid w:val="00C30310"/>
    <w:rsid w:val="00C30374"/>
    <w:rsid w:val="00C30B1C"/>
    <w:rsid w:val="00C30C40"/>
    <w:rsid w:val="00C31025"/>
    <w:rsid w:val="00C31234"/>
    <w:rsid w:val="00C31AC9"/>
    <w:rsid w:val="00C31DC2"/>
    <w:rsid w:val="00C32B15"/>
    <w:rsid w:val="00C32B7A"/>
    <w:rsid w:val="00C32FDF"/>
    <w:rsid w:val="00C3368B"/>
    <w:rsid w:val="00C3390D"/>
    <w:rsid w:val="00C33A52"/>
    <w:rsid w:val="00C34741"/>
    <w:rsid w:val="00C35171"/>
    <w:rsid w:val="00C352CF"/>
    <w:rsid w:val="00C35A91"/>
    <w:rsid w:val="00C35E4F"/>
    <w:rsid w:val="00C35F6F"/>
    <w:rsid w:val="00C365CA"/>
    <w:rsid w:val="00C365EA"/>
    <w:rsid w:val="00C3667D"/>
    <w:rsid w:val="00C3678F"/>
    <w:rsid w:val="00C370F1"/>
    <w:rsid w:val="00C37851"/>
    <w:rsid w:val="00C37A76"/>
    <w:rsid w:val="00C37C06"/>
    <w:rsid w:val="00C37C4E"/>
    <w:rsid w:val="00C403FE"/>
    <w:rsid w:val="00C4053E"/>
    <w:rsid w:val="00C40652"/>
    <w:rsid w:val="00C40F32"/>
    <w:rsid w:val="00C41497"/>
    <w:rsid w:val="00C41A36"/>
    <w:rsid w:val="00C41AAB"/>
    <w:rsid w:val="00C41F73"/>
    <w:rsid w:val="00C4267E"/>
    <w:rsid w:val="00C427E9"/>
    <w:rsid w:val="00C43164"/>
    <w:rsid w:val="00C435F7"/>
    <w:rsid w:val="00C439F4"/>
    <w:rsid w:val="00C43D77"/>
    <w:rsid w:val="00C44494"/>
    <w:rsid w:val="00C448FE"/>
    <w:rsid w:val="00C44FFB"/>
    <w:rsid w:val="00C452FC"/>
    <w:rsid w:val="00C456FC"/>
    <w:rsid w:val="00C45994"/>
    <w:rsid w:val="00C45A0A"/>
    <w:rsid w:val="00C45D72"/>
    <w:rsid w:val="00C45E9E"/>
    <w:rsid w:val="00C468D9"/>
    <w:rsid w:val="00C46A26"/>
    <w:rsid w:val="00C4725A"/>
    <w:rsid w:val="00C4794E"/>
    <w:rsid w:val="00C5010C"/>
    <w:rsid w:val="00C50375"/>
    <w:rsid w:val="00C503AC"/>
    <w:rsid w:val="00C506A0"/>
    <w:rsid w:val="00C50A17"/>
    <w:rsid w:val="00C50FDA"/>
    <w:rsid w:val="00C50FE6"/>
    <w:rsid w:val="00C518FA"/>
    <w:rsid w:val="00C5232D"/>
    <w:rsid w:val="00C5269B"/>
    <w:rsid w:val="00C5295A"/>
    <w:rsid w:val="00C52A91"/>
    <w:rsid w:val="00C53070"/>
    <w:rsid w:val="00C53181"/>
    <w:rsid w:val="00C53399"/>
    <w:rsid w:val="00C53466"/>
    <w:rsid w:val="00C53AEE"/>
    <w:rsid w:val="00C53B03"/>
    <w:rsid w:val="00C54067"/>
    <w:rsid w:val="00C54B80"/>
    <w:rsid w:val="00C54CA5"/>
    <w:rsid w:val="00C54DF8"/>
    <w:rsid w:val="00C55BED"/>
    <w:rsid w:val="00C55FAE"/>
    <w:rsid w:val="00C56247"/>
    <w:rsid w:val="00C5637B"/>
    <w:rsid w:val="00C5646E"/>
    <w:rsid w:val="00C5695E"/>
    <w:rsid w:val="00C569AF"/>
    <w:rsid w:val="00C56BF6"/>
    <w:rsid w:val="00C56F58"/>
    <w:rsid w:val="00C570BC"/>
    <w:rsid w:val="00C57146"/>
    <w:rsid w:val="00C571E6"/>
    <w:rsid w:val="00C5725C"/>
    <w:rsid w:val="00C57758"/>
    <w:rsid w:val="00C57803"/>
    <w:rsid w:val="00C57C9F"/>
    <w:rsid w:val="00C602C3"/>
    <w:rsid w:val="00C60BCA"/>
    <w:rsid w:val="00C61091"/>
    <w:rsid w:val="00C61A2D"/>
    <w:rsid w:val="00C61C59"/>
    <w:rsid w:val="00C621AA"/>
    <w:rsid w:val="00C62540"/>
    <w:rsid w:val="00C629EF"/>
    <w:rsid w:val="00C62C7A"/>
    <w:rsid w:val="00C63019"/>
    <w:rsid w:val="00C63302"/>
    <w:rsid w:val="00C63905"/>
    <w:rsid w:val="00C63915"/>
    <w:rsid w:val="00C63DBD"/>
    <w:rsid w:val="00C6413F"/>
    <w:rsid w:val="00C641AD"/>
    <w:rsid w:val="00C64493"/>
    <w:rsid w:val="00C6455C"/>
    <w:rsid w:val="00C6499B"/>
    <w:rsid w:val="00C64A0F"/>
    <w:rsid w:val="00C64E53"/>
    <w:rsid w:val="00C6529A"/>
    <w:rsid w:val="00C654B9"/>
    <w:rsid w:val="00C656D0"/>
    <w:rsid w:val="00C657C4"/>
    <w:rsid w:val="00C65FE6"/>
    <w:rsid w:val="00C670DD"/>
    <w:rsid w:val="00C6733E"/>
    <w:rsid w:val="00C676BA"/>
    <w:rsid w:val="00C678A9"/>
    <w:rsid w:val="00C678B9"/>
    <w:rsid w:val="00C67DB7"/>
    <w:rsid w:val="00C704A0"/>
    <w:rsid w:val="00C70C61"/>
    <w:rsid w:val="00C7103A"/>
    <w:rsid w:val="00C71EDC"/>
    <w:rsid w:val="00C7218D"/>
    <w:rsid w:val="00C72301"/>
    <w:rsid w:val="00C72445"/>
    <w:rsid w:val="00C72465"/>
    <w:rsid w:val="00C72D90"/>
    <w:rsid w:val="00C737B7"/>
    <w:rsid w:val="00C73A76"/>
    <w:rsid w:val="00C73C37"/>
    <w:rsid w:val="00C7402D"/>
    <w:rsid w:val="00C74133"/>
    <w:rsid w:val="00C7424E"/>
    <w:rsid w:val="00C742B4"/>
    <w:rsid w:val="00C7433A"/>
    <w:rsid w:val="00C74676"/>
    <w:rsid w:val="00C746A4"/>
    <w:rsid w:val="00C746A6"/>
    <w:rsid w:val="00C74738"/>
    <w:rsid w:val="00C7482A"/>
    <w:rsid w:val="00C75246"/>
    <w:rsid w:val="00C75827"/>
    <w:rsid w:val="00C765BA"/>
    <w:rsid w:val="00C770B2"/>
    <w:rsid w:val="00C77311"/>
    <w:rsid w:val="00C778DA"/>
    <w:rsid w:val="00C804BD"/>
    <w:rsid w:val="00C80D45"/>
    <w:rsid w:val="00C81232"/>
    <w:rsid w:val="00C814C5"/>
    <w:rsid w:val="00C81857"/>
    <w:rsid w:val="00C81DEC"/>
    <w:rsid w:val="00C81E1F"/>
    <w:rsid w:val="00C8243C"/>
    <w:rsid w:val="00C82989"/>
    <w:rsid w:val="00C83B01"/>
    <w:rsid w:val="00C83ED7"/>
    <w:rsid w:val="00C8439B"/>
    <w:rsid w:val="00C8449C"/>
    <w:rsid w:val="00C84E8B"/>
    <w:rsid w:val="00C84F7B"/>
    <w:rsid w:val="00C850C8"/>
    <w:rsid w:val="00C8529C"/>
    <w:rsid w:val="00C85B48"/>
    <w:rsid w:val="00C85E6F"/>
    <w:rsid w:val="00C861D7"/>
    <w:rsid w:val="00C86BF2"/>
    <w:rsid w:val="00C872B2"/>
    <w:rsid w:val="00C87609"/>
    <w:rsid w:val="00C8768D"/>
    <w:rsid w:val="00C87DA2"/>
    <w:rsid w:val="00C90C4C"/>
    <w:rsid w:val="00C90F09"/>
    <w:rsid w:val="00C90F27"/>
    <w:rsid w:val="00C90F35"/>
    <w:rsid w:val="00C90F64"/>
    <w:rsid w:val="00C90F6F"/>
    <w:rsid w:val="00C91233"/>
    <w:rsid w:val="00C9188C"/>
    <w:rsid w:val="00C919D6"/>
    <w:rsid w:val="00C924EF"/>
    <w:rsid w:val="00C925F8"/>
    <w:rsid w:val="00C926EF"/>
    <w:rsid w:val="00C92B68"/>
    <w:rsid w:val="00C92D2F"/>
    <w:rsid w:val="00C93129"/>
    <w:rsid w:val="00C93281"/>
    <w:rsid w:val="00C93765"/>
    <w:rsid w:val="00C941CE"/>
    <w:rsid w:val="00C94BDE"/>
    <w:rsid w:val="00C954DD"/>
    <w:rsid w:val="00C956B3"/>
    <w:rsid w:val="00C9596D"/>
    <w:rsid w:val="00C95E60"/>
    <w:rsid w:val="00C96442"/>
    <w:rsid w:val="00C964BD"/>
    <w:rsid w:val="00C9669F"/>
    <w:rsid w:val="00C969F4"/>
    <w:rsid w:val="00C96B09"/>
    <w:rsid w:val="00C97341"/>
    <w:rsid w:val="00C97CC5"/>
    <w:rsid w:val="00C97EE7"/>
    <w:rsid w:val="00C97FC8"/>
    <w:rsid w:val="00CA0367"/>
    <w:rsid w:val="00CA07A3"/>
    <w:rsid w:val="00CA0B31"/>
    <w:rsid w:val="00CA0BC8"/>
    <w:rsid w:val="00CA1861"/>
    <w:rsid w:val="00CA1925"/>
    <w:rsid w:val="00CA1BF4"/>
    <w:rsid w:val="00CA1E05"/>
    <w:rsid w:val="00CA2153"/>
    <w:rsid w:val="00CA310E"/>
    <w:rsid w:val="00CA3A9A"/>
    <w:rsid w:val="00CA4307"/>
    <w:rsid w:val="00CA55DB"/>
    <w:rsid w:val="00CA599F"/>
    <w:rsid w:val="00CA5CBB"/>
    <w:rsid w:val="00CA6601"/>
    <w:rsid w:val="00CA69EE"/>
    <w:rsid w:val="00CA6D93"/>
    <w:rsid w:val="00CA7434"/>
    <w:rsid w:val="00CA757D"/>
    <w:rsid w:val="00CA7ACD"/>
    <w:rsid w:val="00CA7C60"/>
    <w:rsid w:val="00CB02CC"/>
    <w:rsid w:val="00CB103F"/>
    <w:rsid w:val="00CB1474"/>
    <w:rsid w:val="00CB17F0"/>
    <w:rsid w:val="00CB1846"/>
    <w:rsid w:val="00CB1B94"/>
    <w:rsid w:val="00CB1D1C"/>
    <w:rsid w:val="00CB259F"/>
    <w:rsid w:val="00CB3D7F"/>
    <w:rsid w:val="00CB3E46"/>
    <w:rsid w:val="00CB3E86"/>
    <w:rsid w:val="00CB43A9"/>
    <w:rsid w:val="00CB43B4"/>
    <w:rsid w:val="00CB4966"/>
    <w:rsid w:val="00CB4BED"/>
    <w:rsid w:val="00CB4D46"/>
    <w:rsid w:val="00CB5381"/>
    <w:rsid w:val="00CB59D1"/>
    <w:rsid w:val="00CB664F"/>
    <w:rsid w:val="00CB6737"/>
    <w:rsid w:val="00CB6F6E"/>
    <w:rsid w:val="00CB7082"/>
    <w:rsid w:val="00CB74B6"/>
    <w:rsid w:val="00CB7EBB"/>
    <w:rsid w:val="00CC0284"/>
    <w:rsid w:val="00CC04CC"/>
    <w:rsid w:val="00CC06EF"/>
    <w:rsid w:val="00CC074E"/>
    <w:rsid w:val="00CC1940"/>
    <w:rsid w:val="00CC1AE1"/>
    <w:rsid w:val="00CC1AE7"/>
    <w:rsid w:val="00CC1D3B"/>
    <w:rsid w:val="00CC1DBF"/>
    <w:rsid w:val="00CC2ACB"/>
    <w:rsid w:val="00CC2B85"/>
    <w:rsid w:val="00CC2D22"/>
    <w:rsid w:val="00CC3028"/>
    <w:rsid w:val="00CC3303"/>
    <w:rsid w:val="00CC3531"/>
    <w:rsid w:val="00CC36C9"/>
    <w:rsid w:val="00CC3B73"/>
    <w:rsid w:val="00CC3E19"/>
    <w:rsid w:val="00CC44BD"/>
    <w:rsid w:val="00CC456B"/>
    <w:rsid w:val="00CC491A"/>
    <w:rsid w:val="00CC52A1"/>
    <w:rsid w:val="00CC59FD"/>
    <w:rsid w:val="00CC6879"/>
    <w:rsid w:val="00CC697B"/>
    <w:rsid w:val="00CC6CAF"/>
    <w:rsid w:val="00CC6F75"/>
    <w:rsid w:val="00CC7841"/>
    <w:rsid w:val="00CC7AEB"/>
    <w:rsid w:val="00CC7DB8"/>
    <w:rsid w:val="00CC7F3B"/>
    <w:rsid w:val="00CD0709"/>
    <w:rsid w:val="00CD0BBC"/>
    <w:rsid w:val="00CD0D38"/>
    <w:rsid w:val="00CD1304"/>
    <w:rsid w:val="00CD1797"/>
    <w:rsid w:val="00CD190D"/>
    <w:rsid w:val="00CD1D5B"/>
    <w:rsid w:val="00CD2006"/>
    <w:rsid w:val="00CD27A1"/>
    <w:rsid w:val="00CD289E"/>
    <w:rsid w:val="00CD3128"/>
    <w:rsid w:val="00CD35E8"/>
    <w:rsid w:val="00CD3616"/>
    <w:rsid w:val="00CD375A"/>
    <w:rsid w:val="00CD46BB"/>
    <w:rsid w:val="00CD4710"/>
    <w:rsid w:val="00CD4E85"/>
    <w:rsid w:val="00CD5180"/>
    <w:rsid w:val="00CD625D"/>
    <w:rsid w:val="00CD66F8"/>
    <w:rsid w:val="00CD7391"/>
    <w:rsid w:val="00CD7992"/>
    <w:rsid w:val="00CE0116"/>
    <w:rsid w:val="00CE0317"/>
    <w:rsid w:val="00CE0880"/>
    <w:rsid w:val="00CE09CB"/>
    <w:rsid w:val="00CE0ECE"/>
    <w:rsid w:val="00CE1234"/>
    <w:rsid w:val="00CE1260"/>
    <w:rsid w:val="00CE18AC"/>
    <w:rsid w:val="00CE1F04"/>
    <w:rsid w:val="00CE25B0"/>
    <w:rsid w:val="00CE26A3"/>
    <w:rsid w:val="00CE3310"/>
    <w:rsid w:val="00CE3538"/>
    <w:rsid w:val="00CE3809"/>
    <w:rsid w:val="00CE3CDD"/>
    <w:rsid w:val="00CE3F9D"/>
    <w:rsid w:val="00CE40F6"/>
    <w:rsid w:val="00CE4517"/>
    <w:rsid w:val="00CE51FA"/>
    <w:rsid w:val="00CE5517"/>
    <w:rsid w:val="00CE586A"/>
    <w:rsid w:val="00CE61EF"/>
    <w:rsid w:val="00CE7427"/>
    <w:rsid w:val="00CE7A00"/>
    <w:rsid w:val="00CE7BD2"/>
    <w:rsid w:val="00CF0BB9"/>
    <w:rsid w:val="00CF0BE6"/>
    <w:rsid w:val="00CF0D78"/>
    <w:rsid w:val="00CF11B2"/>
    <w:rsid w:val="00CF12B1"/>
    <w:rsid w:val="00CF1373"/>
    <w:rsid w:val="00CF1CBF"/>
    <w:rsid w:val="00CF2686"/>
    <w:rsid w:val="00CF2902"/>
    <w:rsid w:val="00CF299B"/>
    <w:rsid w:val="00CF2E7A"/>
    <w:rsid w:val="00CF320C"/>
    <w:rsid w:val="00CF3428"/>
    <w:rsid w:val="00CF39C4"/>
    <w:rsid w:val="00CF3E67"/>
    <w:rsid w:val="00CF3F8F"/>
    <w:rsid w:val="00CF467A"/>
    <w:rsid w:val="00CF472C"/>
    <w:rsid w:val="00CF4F15"/>
    <w:rsid w:val="00CF5CED"/>
    <w:rsid w:val="00CF5F78"/>
    <w:rsid w:val="00CF621C"/>
    <w:rsid w:val="00CF7530"/>
    <w:rsid w:val="00D000B6"/>
    <w:rsid w:val="00D00230"/>
    <w:rsid w:val="00D0024F"/>
    <w:rsid w:val="00D0085C"/>
    <w:rsid w:val="00D009DD"/>
    <w:rsid w:val="00D01051"/>
    <w:rsid w:val="00D01E11"/>
    <w:rsid w:val="00D01E84"/>
    <w:rsid w:val="00D022D5"/>
    <w:rsid w:val="00D02494"/>
    <w:rsid w:val="00D02915"/>
    <w:rsid w:val="00D032C0"/>
    <w:rsid w:val="00D03E96"/>
    <w:rsid w:val="00D042DD"/>
    <w:rsid w:val="00D05176"/>
    <w:rsid w:val="00D05518"/>
    <w:rsid w:val="00D0655C"/>
    <w:rsid w:val="00D06848"/>
    <w:rsid w:val="00D06BE5"/>
    <w:rsid w:val="00D06CC6"/>
    <w:rsid w:val="00D0760A"/>
    <w:rsid w:val="00D07F73"/>
    <w:rsid w:val="00D10440"/>
    <w:rsid w:val="00D10FDF"/>
    <w:rsid w:val="00D1132E"/>
    <w:rsid w:val="00D113C0"/>
    <w:rsid w:val="00D11A80"/>
    <w:rsid w:val="00D11BBE"/>
    <w:rsid w:val="00D11DE7"/>
    <w:rsid w:val="00D12708"/>
    <w:rsid w:val="00D12722"/>
    <w:rsid w:val="00D13202"/>
    <w:rsid w:val="00D1368A"/>
    <w:rsid w:val="00D13A79"/>
    <w:rsid w:val="00D14062"/>
    <w:rsid w:val="00D147F5"/>
    <w:rsid w:val="00D14958"/>
    <w:rsid w:val="00D14D25"/>
    <w:rsid w:val="00D14FEF"/>
    <w:rsid w:val="00D15329"/>
    <w:rsid w:val="00D1562B"/>
    <w:rsid w:val="00D15A07"/>
    <w:rsid w:val="00D161B1"/>
    <w:rsid w:val="00D168FA"/>
    <w:rsid w:val="00D17054"/>
    <w:rsid w:val="00D17659"/>
    <w:rsid w:val="00D177F1"/>
    <w:rsid w:val="00D206F8"/>
    <w:rsid w:val="00D20CBC"/>
    <w:rsid w:val="00D2162F"/>
    <w:rsid w:val="00D219AC"/>
    <w:rsid w:val="00D21E91"/>
    <w:rsid w:val="00D2255E"/>
    <w:rsid w:val="00D229C0"/>
    <w:rsid w:val="00D229E6"/>
    <w:rsid w:val="00D22C51"/>
    <w:rsid w:val="00D22E27"/>
    <w:rsid w:val="00D2336F"/>
    <w:rsid w:val="00D23673"/>
    <w:rsid w:val="00D23A24"/>
    <w:rsid w:val="00D23D8D"/>
    <w:rsid w:val="00D24136"/>
    <w:rsid w:val="00D256B4"/>
    <w:rsid w:val="00D260B8"/>
    <w:rsid w:val="00D266FD"/>
    <w:rsid w:val="00D267E6"/>
    <w:rsid w:val="00D27F73"/>
    <w:rsid w:val="00D3018D"/>
    <w:rsid w:val="00D305BA"/>
    <w:rsid w:val="00D30648"/>
    <w:rsid w:val="00D30DB8"/>
    <w:rsid w:val="00D314FB"/>
    <w:rsid w:val="00D315A5"/>
    <w:rsid w:val="00D318C1"/>
    <w:rsid w:val="00D31A8A"/>
    <w:rsid w:val="00D32053"/>
    <w:rsid w:val="00D328D6"/>
    <w:rsid w:val="00D32B22"/>
    <w:rsid w:val="00D332FB"/>
    <w:rsid w:val="00D33849"/>
    <w:rsid w:val="00D343A7"/>
    <w:rsid w:val="00D34DF5"/>
    <w:rsid w:val="00D34E34"/>
    <w:rsid w:val="00D35054"/>
    <w:rsid w:val="00D359C4"/>
    <w:rsid w:val="00D35A63"/>
    <w:rsid w:val="00D35F2C"/>
    <w:rsid w:val="00D366FB"/>
    <w:rsid w:val="00D36B1D"/>
    <w:rsid w:val="00D36DBE"/>
    <w:rsid w:val="00D370EF"/>
    <w:rsid w:val="00D37355"/>
    <w:rsid w:val="00D3743D"/>
    <w:rsid w:val="00D37731"/>
    <w:rsid w:val="00D377C7"/>
    <w:rsid w:val="00D37C37"/>
    <w:rsid w:val="00D4002B"/>
    <w:rsid w:val="00D400C4"/>
    <w:rsid w:val="00D405F0"/>
    <w:rsid w:val="00D40A7D"/>
    <w:rsid w:val="00D40A93"/>
    <w:rsid w:val="00D40E77"/>
    <w:rsid w:val="00D40FDE"/>
    <w:rsid w:val="00D41138"/>
    <w:rsid w:val="00D41278"/>
    <w:rsid w:val="00D41677"/>
    <w:rsid w:val="00D416FC"/>
    <w:rsid w:val="00D417A6"/>
    <w:rsid w:val="00D4190B"/>
    <w:rsid w:val="00D419A1"/>
    <w:rsid w:val="00D4225E"/>
    <w:rsid w:val="00D42838"/>
    <w:rsid w:val="00D43EDC"/>
    <w:rsid w:val="00D44143"/>
    <w:rsid w:val="00D442B8"/>
    <w:rsid w:val="00D4488E"/>
    <w:rsid w:val="00D44BB3"/>
    <w:rsid w:val="00D44DE1"/>
    <w:rsid w:val="00D45017"/>
    <w:rsid w:val="00D45239"/>
    <w:rsid w:val="00D45323"/>
    <w:rsid w:val="00D45786"/>
    <w:rsid w:val="00D45DBA"/>
    <w:rsid w:val="00D46657"/>
    <w:rsid w:val="00D46D91"/>
    <w:rsid w:val="00D46F09"/>
    <w:rsid w:val="00D47064"/>
    <w:rsid w:val="00D47942"/>
    <w:rsid w:val="00D47B24"/>
    <w:rsid w:val="00D50D58"/>
    <w:rsid w:val="00D51E8C"/>
    <w:rsid w:val="00D520B4"/>
    <w:rsid w:val="00D52415"/>
    <w:rsid w:val="00D52498"/>
    <w:rsid w:val="00D525D7"/>
    <w:rsid w:val="00D52A20"/>
    <w:rsid w:val="00D52AEE"/>
    <w:rsid w:val="00D52CCD"/>
    <w:rsid w:val="00D5368A"/>
    <w:rsid w:val="00D53ADD"/>
    <w:rsid w:val="00D540F9"/>
    <w:rsid w:val="00D545BE"/>
    <w:rsid w:val="00D55663"/>
    <w:rsid w:val="00D55E66"/>
    <w:rsid w:val="00D562FD"/>
    <w:rsid w:val="00D5636F"/>
    <w:rsid w:val="00D569FF"/>
    <w:rsid w:val="00D56CA0"/>
    <w:rsid w:val="00D5780E"/>
    <w:rsid w:val="00D57FCF"/>
    <w:rsid w:val="00D60048"/>
    <w:rsid w:val="00D60B64"/>
    <w:rsid w:val="00D60FB9"/>
    <w:rsid w:val="00D616F0"/>
    <w:rsid w:val="00D61855"/>
    <w:rsid w:val="00D6198C"/>
    <w:rsid w:val="00D61A2A"/>
    <w:rsid w:val="00D61F9D"/>
    <w:rsid w:val="00D62117"/>
    <w:rsid w:val="00D62211"/>
    <w:rsid w:val="00D622EB"/>
    <w:rsid w:val="00D6252F"/>
    <w:rsid w:val="00D6264B"/>
    <w:rsid w:val="00D62F26"/>
    <w:rsid w:val="00D63AA8"/>
    <w:rsid w:val="00D63E6F"/>
    <w:rsid w:val="00D63F65"/>
    <w:rsid w:val="00D641FD"/>
    <w:rsid w:val="00D64D93"/>
    <w:rsid w:val="00D6544F"/>
    <w:rsid w:val="00D6575B"/>
    <w:rsid w:val="00D657DE"/>
    <w:rsid w:val="00D65BF2"/>
    <w:rsid w:val="00D65E18"/>
    <w:rsid w:val="00D660C8"/>
    <w:rsid w:val="00D669EB"/>
    <w:rsid w:val="00D67699"/>
    <w:rsid w:val="00D6780D"/>
    <w:rsid w:val="00D67B53"/>
    <w:rsid w:val="00D7082E"/>
    <w:rsid w:val="00D709C1"/>
    <w:rsid w:val="00D7160F"/>
    <w:rsid w:val="00D72043"/>
    <w:rsid w:val="00D7206C"/>
    <w:rsid w:val="00D72186"/>
    <w:rsid w:val="00D736A2"/>
    <w:rsid w:val="00D749D4"/>
    <w:rsid w:val="00D74F42"/>
    <w:rsid w:val="00D74F75"/>
    <w:rsid w:val="00D74FFD"/>
    <w:rsid w:val="00D75338"/>
    <w:rsid w:val="00D7553C"/>
    <w:rsid w:val="00D75832"/>
    <w:rsid w:val="00D76633"/>
    <w:rsid w:val="00D7730A"/>
    <w:rsid w:val="00D77517"/>
    <w:rsid w:val="00D775A4"/>
    <w:rsid w:val="00D800AE"/>
    <w:rsid w:val="00D8043D"/>
    <w:rsid w:val="00D8094F"/>
    <w:rsid w:val="00D809C8"/>
    <w:rsid w:val="00D80AD4"/>
    <w:rsid w:val="00D80F23"/>
    <w:rsid w:val="00D815F0"/>
    <w:rsid w:val="00D8179B"/>
    <w:rsid w:val="00D8265C"/>
    <w:rsid w:val="00D827A0"/>
    <w:rsid w:val="00D82BA1"/>
    <w:rsid w:val="00D82EA8"/>
    <w:rsid w:val="00D832AF"/>
    <w:rsid w:val="00D84009"/>
    <w:rsid w:val="00D84CF5"/>
    <w:rsid w:val="00D851B5"/>
    <w:rsid w:val="00D85328"/>
    <w:rsid w:val="00D85523"/>
    <w:rsid w:val="00D8556F"/>
    <w:rsid w:val="00D858F3"/>
    <w:rsid w:val="00D868C2"/>
    <w:rsid w:val="00D86949"/>
    <w:rsid w:val="00D86A6E"/>
    <w:rsid w:val="00D86B5F"/>
    <w:rsid w:val="00D86EF6"/>
    <w:rsid w:val="00D86F73"/>
    <w:rsid w:val="00D9025F"/>
    <w:rsid w:val="00D90371"/>
    <w:rsid w:val="00D90595"/>
    <w:rsid w:val="00D909ED"/>
    <w:rsid w:val="00D90A2E"/>
    <w:rsid w:val="00D90A74"/>
    <w:rsid w:val="00D90A93"/>
    <w:rsid w:val="00D90C61"/>
    <w:rsid w:val="00D91224"/>
    <w:rsid w:val="00D91771"/>
    <w:rsid w:val="00D9184E"/>
    <w:rsid w:val="00D91D25"/>
    <w:rsid w:val="00D91F61"/>
    <w:rsid w:val="00D923D0"/>
    <w:rsid w:val="00D927FA"/>
    <w:rsid w:val="00D92E89"/>
    <w:rsid w:val="00D93484"/>
    <w:rsid w:val="00D93CF6"/>
    <w:rsid w:val="00D93ED6"/>
    <w:rsid w:val="00D9404D"/>
    <w:rsid w:val="00D9410D"/>
    <w:rsid w:val="00D943AC"/>
    <w:rsid w:val="00D944B5"/>
    <w:rsid w:val="00D944C4"/>
    <w:rsid w:val="00D94E66"/>
    <w:rsid w:val="00D950EF"/>
    <w:rsid w:val="00D956C7"/>
    <w:rsid w:val="00D95833"/>
    <w:rsid w:val="00D95ABD"/>
    <w:rsid w:val="00D95BFC"/>
    <w:rsid w:val="00D95D22"/>
    <w:rsid w:val="00D960F3"/>
    <w:rsid w:val="00D96831"/>
    <w:rsid w:val="00D96AD0"/>
    <w:rsid w:val="00D9715A"/>
    <w:rsid w:val="00D9757B"/>
    <w:rsid w:val="00D97A3F"/>
    <w:rsid w:val="00DA08DB"/>
    <w:rsid w:val="00DA1BC2"/>
    <w:rsid w:val="00DA278B"/>
    <w:rsid w:val="00DA322F"/>
    <w:rsid w:val="00DA323B"/>
    <w:rsid w:val="00DA32D9"/>
    <w:rsid w:val="00DA38D5"/>
    <w:rsid w:val="00DA3CA4"/>
    <w:rsid w:val="00DA3EA8"/>
    <w:rsid w:val="00DA3EC2"/>
    <w:rsid w:val="00DA3FFF"/>
    <w:rsid w:val="00DA4295"/>
    <w:rsid w:val="00DA4789"/>
    <w:rsid w:val="00DA4A5C"/>
    <w:rsid w:val="00DA4BEC"/>
    <w:rsid w:val="00DA4E65"/>
    <w:rsid w:val="00DA4E79"/>
    <w:rsid w:val="00DA60E1"/>
    <w:rsid w:val="00DA76DE"/>
    <w:rsid w:val="00DB05F0"/>
    <w:rsid w:val="00DB0729"/>
    <w:rsid w:val="00DB0750"/>
    <w:rsid w:val="00DB0F37"/>
    <w:rsid w:val="00DB116B"/>
    <w:rsid w:val="00DB14B2"/>
    <w:rsid w:val="00DB174F"/>
    <w:rsid w:val="00DB1CD4"/>
    <w:rsid w:val="00DB23D3"/>
    <w:rsid w:val="00DB2AF1"/>
    <w:rsid w:val="00DB348B"/>
    <w:rsid w:val="00DB39A4"/>
    <w:rsid w:val="00DB3B99"/>
    <w:rsid w:val="00DB4283"/>
    <w:rsid w:val="00DB4304"/>
    <w:rsid w:val="00DB44E8"/>
    <w:rsid w:val="00DB4852"/>
    <w:rsid w:val="00DB53D8"/>
    <w:rsid w:val="00DB570A"/>
    <w:rsid w:val="00DB5819"/>
    <w:rsid w:val="00DB671F"/>
    <w:rsid w:val="00DB6732"/>
    <w:rsid w:val="00DB7370"/>
    <w:rsid w:val="00DB7407"/>
    <w:rsid w:val="00DB74BB"/>
    <w:rsid w:val="00DB7785"/>
    <w:rsid w:val="00DC01B8"/>
    <w:rsid w:val="00DC06AC"/>
    <w:rsid w:val="00DC06FA"/>
    <w:rsid w:val="00DC0FB6"/>
    <w:rsid w:val="00DC1084"/>
    <w:rsid w:val="00DC11B5"/>
    <w:rsid w:val="00DC12F9"/>
    <w:rsid w:val="00DC158D"/>
    <w:rsid w:val="00DC19E8"/>
    <w:rsid w:val="00DC21E9"/>
    <w:rsid w:val="00DC2B7C"/>
    <w:rsid w:val="00DC356B"/>
    <w:rsid w:val="00DC3601"/>
    <w:rsid w:val="00DC38BB"/>
    <w:rsid w:val="00DC39F9"/>
    <w:rsid w:val="00DC3A32"/>
    <w:rsid w:val="00DC3C31"/>
    <w:rsid w:val="00DC3D82"/>
    <w:rsid w:val="00DC41D1"/>
    <w:rsid w:val="00DC4432"/>
    <w:rsid w:val="00DC45E6"/>
    <w:rsid w:val="00DC56A4"/>
    <w:rsid w:val="00DC5C3B"/>
    <w:rsid w:val="00DC5C98"/>
    <w:rsid w:val="00DC5CD0"/>
    <w:rsid w:val="00DC5FBC"/>
    <w:rsid w:val="00DC643A"/>
    <w:rsid w:val="00DC64A7"/>
    <w:rsid w:val="00DC6B84"/>
    <w:rsid w:val="00DC6C3B"/>
    <w:rsid w:val="00DC749E"/>
    <w:rsid w:val="00DC784E"/>
    <w:rsid w:val="00DC7D07"/>
    <w:rsid w:val="00DD00DE"/>
    <w:rsid w:val="00DD051F"/>
    <w:rsid w:val="00DD10BF"/>
    <w:rsid w:val="00DD15D8"/>
    <w:rsid w:val="00DD163F"/>
    <w:rsid w:val="00DD17E0"/>
    <w:rsid w:val="00DD1FF7"/>
    <w:rsid w:val="00DD232C"/>
    <w:rsid w:val="00DD234F"/>
    <w:rsid w:val="00DD23ED"/>
    <w:rsid w:val="00DD2C24"/>
    <w:rsid w:val="00DD2F59"/>
    <w:rsid w:val="00DD316F"/>
    <w:rsid w:val="00DD3173"/>
    <w:rsid w:val="00DD3604"/>
    <w:rsid w:val="00DD3724"/>
    <w:rsid w:val="00DD3D45"/>
    <w:rsid w:val="00DD43C4"/>
    <w:rsid w:val="00DD45B1"/>
    <w:rsid w:val="00DD466C"/>
    <w:rsid w:val="00DD4703"/>
    <w:rsid w:val="00DD482D"/>
    <w:rsid w:val="00DD508C"/>
    <w:rsid w:val="00DD5AA4"/>
    <w:rsid w:val="00DD65A5"/>
    <w:rsid w:val="00DD65C9"/>
    <w:rsid w:val="00DD673F"/>
    <w:rsid w:val="00DD690F"/>
    <w:rsid w:val="00DE0180"/>
    <w:rsid w:val="00DE02B5"/>
    <w:rsid w:val="00DE062A"/>
    <w:rsid w:val="00DE0E03"/>
    <w:rsid w:val="00DE1034"/>
    <w:rsid w:val="00DE11BC"/>
    <w:rsid w:val="00DE170F"/>
    <w:rsid w:val="00DE1D29"/>
    <w:rsid w:val="00DE24A8"/>
    <w:rsid w:val="00DE2D2A"/>
    <w:rsid w:val="00DE3702"/>
    <w:rsid w:val="00DE3868"/>
    <w:rsid w:val="00DE3BCD"/>
    <w:rsid w:val="00DE3DB5"/>
    <w:rsid w:val="00DE409A"/>
    <w:rsid w:val="00DE4C3E"/>
    <w:rsid w:val="00DE5166"/>
    <w:rsid w:val="00DE5952"/>
    <w:rsid w:val="00DE62DA"/>
    <w:rsid w:val="00DE636C"/>
    <w:rsid w:val="00DE6A83"/>
    <w:rsid w:val="00DE77A5"/>
    <w:rsid w:val="00DE7D06"/>
    <w:rsid w:val="00DE7DC6"/>
    <w:rsid w:val="00DE7EA7"/>
    <w:rsid w:val="00DF0520"/>
    <w:rsid w:val="00DF0679"/>
    <w:rsid w:val="00DF0723"/>
    <w:rsid w:val="00DF0A63"/>
    <w:rsid w:val="00DF0B62"/>
    <w:rsid w:val="00DF0C25"/>
    <w:rsid w:val="00DF1706"/>
    <w:rsid w:val="00DF172A"/>
    <w:rsid w:val="00DF188A"/>
    <w:rsid w:val="00DF1998"/>
    <w:rsid w:val="00DF2421"/>
    <w:rsid w:val="00DF2844"/>
    <w:rsid w:val="00DF29A6"/>
    <w:rsid w:val="00DF2B96"/>
    <w:rsid w:val="00DF2CB2"/>
    <w:rsid w:val="00DF2D46"/>
    <w:rsid w:val="00DF3369"/>
    <w:rsid w:val="00DF3F0C"/>
    <w:rsid w:val="00DF46D7"/>
    <w:rsid w:val="00DF4B70"/>
    <w:rsid w:val="00DF511F"/>
    <w:rsid w:val="00DF6289"/>
    <w:rsid w:val="00DF634A"/>
    <w:rsid w:val="00DF6381"/>
    <w:rsid w:val="00DF68C2"/>
    <w:rsid w:val="00DF7826"/>
    <w:rsid w:val="00DF78B1"/>
    <w:rsid w:val="00DF7B89"/>
    <w:rsid w:val="00DF7B93"/>
    <w:rsid w:val="00DF7FA6"/>
    <w:rsid w:val="00E002D9"/>
    <w:rsid w:val="00E006D4"/>
    <w:rsid w:val="00E006E6"/>
    <w:rsid w:val="00E00946"/>
    <w:rsid w:val="00E00A69"/>
    <w:rsid w:val="00E00F88"/>
    <w:rsid w:val="00E01695"/>
    <w:rsid w:val="00E01976"/>
    <w:rsid w:val="00E027DF"/>
    <w:rsid w:val="00E028C1"/>
    <w:rsid w:val="00E030D7"/>
    <w:rsid w:val="00E037BB"/>
    <w:rsid w:val="00E038CC"/>
    <w:rsid w:val="00E03ABB"/>
    <w:rsid w:val="00E03C60"/>
    <w:rsid w:val="00E03CB3"/>
    <w:rsid w:val="00E03FE3"/>
    <w:rsid w:val="00E0438C"/>
    <w:rsid w:val="00E04B41"/>
    <w:rsid w:val="00E04FAF"/>
    <w:rsid w:val="00E050D3"/>
    <w:rsid w:val="00E0595F"/>
    <w:rsid w:val="00E05B54"/>
    <w:rsid w:val="00E05FCA"/>
    <w:rsid w:val="00E0653A"/>
    <w:rsid w:val="00E06ACE"/>
    <w:rsid w:val="00E06C58"/>
    <w:rsid w:val="00E0786C"/>
    <w:rsid w:val="00E07AC5"/>
    <w:rsid w:val="00E07CBB"/>
    <w:rsid w:val="00E1024C"/>
    <w:rsid w:val="00E10492"/>
    <w:rsid w:val="00E1060D"/>
    <w:rsid w:val="00E10D89"/>
    <w:rsid w:val="00E11404"/>
    <w:rsid w:val="00E1171F"/>
    <w:rsid w:val="00E11845"/>
    <w:rsid w:val="00E11916"/>
    <w:rsid w:val="00E11A69"/>
    <w:rsid w:val="00E11EB3"/>
    <w:rsid w:val="00E1231D"/>
    <w:rsid w:val="00E12363"/>
    <w:rsid w:val="00E12548"/>
    <w:rsid w:val="00E13E9A"/>
    <w:rsid w:val="00E1400C"/>
    <w:rsid w:val="00E14240"/>
    <w:rsid w:val="00E14419"/>
    <w:rsid w:val="00E146A3"/>
    <w:rsid w:val="00E1485E"/>
    <w:rsid w:val="00E14CFE"/>
    <w:rsid w:val="00E14DFD"/>
    <w:rsid w:val="00E1562E"/>
    <w:rsid w:val="00E15EDA"/>
    <w:rsid w:val="00E167F5"/>
    <w:rsid w:val="00E16D7E"/>
    <w:rsid w:val="00E1707C"/>
    <w:rsid w:val="00E172B6"/>
    <w:rsid w:val="00E1740B"/>
    <w:rsid w:val="00E1742E"/>
    <w:rsid w:val="00E17AF7"/>
    <w:rsid w:val="00E17F2C"/>
    <w:rsid w:val="00E20808"/>
    <w:rsid w:val="00E20953"/>
    <w:rsid w:val="00E209F1"/>
    <w:rsid w:val="00E20D0F"/>
    <w:rsid w:val="00E20E99"/>
    <w:rsid w:val="00E21ED7"/>
    <w:rsid w:val="00E21F1D"/>
    <w:rsid w:val="00E2238F"/>
    <w:rsid w:val="00E22A13"/>
    <w:rsid w:val="00E23675"/>
    <w:rsid w:val="00E23AE7"/>
    <w:rsid w:val="00E246C8"/>
    <w:rsid w:val="00E24792"/>
    <w:rsid w:val="00E248F5"/>
    <w:rsid w:val="00E2512F"/>
    <w:rsid w:val="00E254C5"/>
    <w:rsid w:val="00E25CE0"/>
    <w:rsid w:val="00E25D58"/>
    <w:rsid w:val="00E25F33"/>
    <w:rsid w:val="00E26080"/>
    <w:rsid w:val="00E263A0"/>
    <w:rsid w:val="00E267E5"/>
    <w:rsid w:val="00E274DC"/>
    <w:rsid w:val="00E274E3"/>
    <w:rsid w:val="00E27571"/>
    <w:rsid w:val="00E27AF2"/>
    <w:rsid w:val="00E27CA5"/>
    <w:rsid w:val="00E27CBB"/>
    <w:rsid w:val="00E3014E"/>
    <w:rsid w:val="00E30237"/>
    <w:rsid w:val="00E30629"/>
    <w:rsid w:val="00E30BA9"/>
    <w:rsid w:val="00E31383"/>
    <w:rsid w:val="00E31753"/>
    <w:rsid w:val="00E3184A"/>
    <w:rsid w:val="00E31B24"/>
    <w:rsid w:val="00E31F80"/>
    <w:rsid w:val="00E32CC2"/>
    <w:rsid w:val="00E331F8"/>
    <w:rsid w:val="00E336DF"/>
    <w:rsid w:val="00E34036"/>
    <w:rsid w:val="00E341A3"/>
    <w:rsid w:val="00E34EAD"/>
    <w:rsid w:val="00E34F74"/>
    <w:rsid w:val="00E34F8A"/>
    <w:rsid w:val="00E35118"/>
    <w:rsid w:val="00E3534C"/>
    <w:rsid w:val="00E3562A"/>
    <w:rsid w:val="00E35E1A"/>
    <w:rsid w:val="00E35E5F"/>
    <w:rsid w:val="00E3724E"/>
    <w:rsid w:val="00E37360"/>
    <w:rsid w:val="00E402F7"/>
    <w:rsid w:val="00E4062A"/>
    <w:rsid w:val="00E408B9"/>
    <w:rsid w:val="00E40B1A"/>
    <w:rsid w:val="00E40E36"/>
    <w:rsid w:val="00E40F55"/>
    <w:rsid w:val="00E41209"/>
    <w:rsid w:val="00E41392"/>
    <w:rsid w:val="00E4185D"/>
    <w:rsid w:val="00E41B40"/>
    <w:rsid w:val="00E420F4"/>
    <w:rsid w:val="00E42284"/>
    <w:rsid w:val="00E42B19"/>
    <w:rsid w:val="00E43099"/>
    <w:rsid w:val="00E433ED"/>
    <w:rsid w:val="00E43B08"/>
    <w:rsid w:val="00E43B33"/>
    <w:rsid w:val="00E43FA7"/>
    <w:rsid w:val="00E44544"/>
    <w:rsid w:val="00E44A67"/>
    <w:rsid w:val="00E44E9B"/>
    <w:rsid w:val="00E45061"/>
    <w:rsid w:val="00E45597"/>
    <w:rsid w:val="00E458FF"/>
    <w:rsid w:val="00E45D81"/>
    <w:rsid w:val="00E4663A"/>
    <w:rsid w:val="00E46725"/>
    <w:rsid w:val="00E468A3"/>
    <w:rsid w:val="00E46BDD"/>
    <w:rsid w:val="00E46C60"/>
    <w:rsid w:val="00E46EE3"/>
    <w:rsid w:val="00E47AC3"/>
    <w:rsid w:val="00E50662"/>
    <w:rsid w:val="00E51413"/>
    <w:rsid w:val="00E5188F"/>
    <w:rsid w:val="00E51C7D"/>
    <w:rsid w:val="00E51D00"/>
    <w:rsid w:val="00E52550"/>
    <w:rsid w:val="00E52A54"/>
    <w:rsid w:val="00E53244"/>
    <w:rsid w:val="00E53959"/>
    <w:rsid w:val="00E53CB3"/>
    <w:rsid w:val="00E53E1B"/>
    <w:rsid w:val="00E54377"/>
    <w:rsid w:val="00E5442A"/>
    <w:rsid w:val="00E54AC3"/>
    <w:rsid w:val="00E54BAC"/>
    <w:rsid w:val="00E54D44"/>
    <w:rsid w:val="00E55066"/>
    <w:rsid w:val="00E5531C"/>
    <w:rsid w:val="00E554BC"/>
    <w:rsid w:val="00E558C7"/>
    <w:rsid w:val="00E56067"/>
    <w:rsid w:val="00E567F1"/>
    <w:rsid w:val="00E56DD1"/>
    <w:rsid w:val="00E5748A"/>
    <w:rsid w:val="00E57576"/>
    <w:rsid w:val="00E57653"/>
    <w:rsid w:val="00E57884"/>
    <w:rsid w:val="00E5794A"/>
    <w:rsid w:val="00E57D6D"/>
    <w:rsid w:val="00E6014D"/>
    <w:rsid w:val="00E60421"/>
    <w:rsid w:val="00E60F74"/>
    <w:rsid w:val="00E6103F"/>
    <w:rsid w:val="00E6166B"/>
    <w:rsid w:val="00E618F4"/>
    <w:rsid w:val="00E61C07"/>
    <w:rsid w:val="00E6268E"/>
    <w:rsid w:val="00E62724"/>
    <w:rsid w:val="00E62D17"/>
    <w:rsid w:val="00E63743"/>
    <w:rsid w:val="00E6444E"/>
    <w:rsid w:val="00E65489"/>
    <w:rsid w:val="00E655BF"/>
    <w:rsid w:val="00E65614"/>
    <w:rsid w:val="00E65D67"/>
    <w:rsid w:val="00E65EC8"/>
    <w:rsid w:val="00E6646F"/>
    <w:rsid w:val="00E665D2"/>
    <w:rsid w:val="00E666B7"/>
    <w:rsid w:val="00E66D33"/>
    <w:rsid w:val="00E66D65"/>
    <w:rsid w:val="00E66E9A"/>
    <w:rsid w:val="00E67300"/>
    <w:rsid w:val="00E67390"/>
    <w:rsid w:val="00E67786"/>
    <w:rsid w:val="00E67EFA"/>
    <w:rsid w:val="00E703B6"/>
    <w:rsid w:val="00E704DD"/>
    <w:rsid w:val="00E709F2"/>
    <w:rsid w:val="00E70ADA"/>
    <w:rsid w:val="00E70DDF"/>
    <w:rsid w:val="00E71319"/>
    <w:rsid w:val="00E7162F"/>
    <w:rsid w:val="00E716E3"/>
    <w:rsid w:val="00E716F3"/>
    <w:rsid w:val="00E71DCF"/>
    <w:rsid w:val="00E71ED7"/>
    <w:rsid w:val="00E71F34"/>
    <w:rsid w:val="00E726A5"/>
    <w:rsid w:val="00E72F96"/>
    <w:rsid w:val="00E7310F"/>
    <w:rsid w:val="00E73ECF"/>
    <w:rsid w:val="00E74452"/>
    <w:rsid w:val="00E7445D"/>
    <w:rsid w:val="00E74980"/>
    <w:rsid w:val="00E75518"/>
    <w:rsid w:val="00E759F4"/>
    <w:rsid w:val="00E75D21"/>
    <w:rsid w:val="00E7615B"/>
    <w:rsid w:val="00E76423"/>
    <w:rsid w:val="00E765B0"/>
    <w:rsid w:val="00E76E61"/>
    <w:rsid w:val="00E77406"/>
    <w:rsid w:val="00E7756F"/>
    <w:rsid w:val="00E7771C"/>
    <w:rsid w:val="00E7778A"/>
    <w:rsid w:val="00E77B8D"/>
    <w:rsid w:val="00E77C7F"/>
    <w:rsid w:val="00E801D2"/>
    <w:rsid w:val="00E80203"/>
    <w:rsid w:val="00E80A5B"/>
    <w:rsid w:val="00E80BE4"/>
    <w:rsid w:val="00E81547"/>
    <w:rsid w:val="00E8168C"/>
    <w:rsid w:val="00E816EE"/>
    <w:rsid w:val="00E81EFB"/>
    <w:rsid w:val="00E82083"/>
    <w:rsid w:val="00E821AA"/>
    <w:rsid w:val="00E8274D"/>
    <w:rsid w:val="00E82B1B"/>
    <w:rsid w:val="00E82BEA"/>
    <w:rsid w:val="00E82C86"/>
    <w:rsid w:val="00E83216"/>
    <w:rsid w:val="00E832D1"/>
    <w:rsid w:val="00E841C1"/>
    <w:rsid w:val="00E845EA"/>
    <w:rsid w:val="00E84666"/>
    <w:rsid w:val="00E84879"/>
    <w:rsid w:val="00E84B1D"/>
    <w:rsid w:val="00E85186"/>
    <w:rsid w:val="00E856AE"/>
    <w:rsid w:val="00E856E4"/>
    <w:rsid w:val="00E8600F"/>
    <w:rsid w:val="00E87B1F"/>
    <w:rsid w:val="00E87B8C"/>
    <w:rsid w:val="00E87F7D"/>
    <w:rsid w:val="00E901B1"/>
    <w:rsid w:val="00E90A52"/>
    <w:rsid w:val="00E90E90"/>
    <w:rsid w:val="00E90EE1"/>
    <w:rsid w:val="00E91C4A"/>
    <w:rsid w:val="00E9213A"/>
    <w:rsid w:val="00E9215D"/>
    <w:rsid w:val="00E93274"/>
    <w:rsid w:val="00E938B1"/>
    <w:rsid w:val="00E93C68"/>
    <w:rsid w:val="00E94308"/>
    <w:rsid w:val="00E944D4"/>
    <w:rsid w:val="00E9536C"/>
    <w:rsid w:val="00E95A97"/>
    <w:rsid w:val="00E95B7D"/>
    <w:rsid w:val="00E9605A"/>
    <w:rsid w:val="00E96389"/>
    <w:rsid w:val="00E966BF"/>
    <w:rsid w:val="00E96D6B"/>
    <w:rsid w:val="00E9787F"/>
    <w:rsid w:val="00E97A47"/>
    <w:rsid w:val="00E97B2F"/>
    <w:rsid w:val="00E97C40"/>
    <w:rsid w:val="00E97ED5"/>
    <w:rsid w:val="00EA0088"/>
    <w:rsid w:val="00EA0291"/>
    <w:rsid w:val="00EA1309"/>
    <w:rsid w:val="00EA1364"/>
    <w:rsid w:val="00EA15AF"/>
    <w:rsid w:val="00EA170F"/>
    <w:rsid w:val="00EA1C47"/>
    <w:rsid w:val="00EA2115"/>
    <w:rsid w:val="00EA234D"/>
    <w:rsid w:val="00EA2367"/>
    <w:rsid w:val="00EA2528"/>
    <w:rsid w:val="00EA2DCE"/>
    <w:rsid w:val="00EA33C0"/>
    <w:rsid w:val="00EA38C8"/>
    <w:rsid w:val="00EA39E6"/>
    <w:rsid w:val="00EA3D5A"/>
    <w:rsid w:val="00EA495F"/>
    <w:rsid w:val="00EA4ABC"/>
    <w:rsid w:val="00EA4C60"/>
    <w:rsid w:val="00EA5BED"/>
    <w:rsid w:val="00EA5D14"/>
    <w:rsid w:val="00EA6C1D"/>
    <w:rsid w:val="00EB02E9"/>
    <w:rsid w:val="00EB071D"/>
    <w:rsid w:val="00EB0A01"/>
    <w:rsid w:val="00EB0F08"/>
    <w:rsid w:val="00EB1148"/>
    <w:rsid w:val="00EB17FE"/>
    <w:rsid w:val="00EB1A91"/>
    <w:rsid w:val="00EB1D17"/>
    <w:rsid w:val="00EB1E65"/>
    <w:rsid w:val="00EB2441"/>
    <w:rsid w:val="00EB28F5"/>
    <w:rsid w:val="00EB37B5"/>
    <w:rsid w:val="00EB39AA"/>
    <w:rsid w:val="00EB4736"/>
    <w:rsid w:val="00EB4C56"/>
    <w:rsid w:val="00EB5799"/>
    <w:rsid w:val="00EB5943"/>
    <w:rsid w:val="00EB6071"/>
    <w:rsid w:val="00EB6CFF"/>
    <w:rsid w:val="00EB6DB6"/>
    <w:rsid w:val="00EB6F1C"/>
    <w:rsid w:val="00EB72DC"/>
    <w:rsid w:val="00EB7315"/>
    <w:rsid w:val="00EB7799"/>
    <w:rsid w:val="00EB780E"/>
    <w:rsid w:val="00EB78A8"/>
    <w:rsid w:val="00EB7925"/>
    <w:rsid w:val="00EB799E"/>
    <w:rsid w:val="00EB79EE"/>
    <w:rsid w:val="00EB7B02"/>
    <w:rsid w:val="00EC0EB4"/>
    <w:rsid w:val="00EC0FD7"/>
    <w:rsid w:val="00EC10F8"/>
    <w:rsid w:val="00EC141C"/>
    <w:rsid w:val="00EC1FAE"/>
    <w:rsid w:val="00EC26CA"/>
    <w:rsid w:val="00EC2EA3"/>
    <w:rsid w:val="00EC2F59"/>
    <w:rsid w:val="00EC37B2"/>
    <w:rsid w:val="00EC3FA9"/>
    <w:rsid w:val="00EC4220"/>
    <w:rsid w:val="00EC45D5"/>
    <w:rsid w:val="00EC4EF6"/>
    <w:rsid w:val="00EC5453"/>
    <w:rsid w:val="00EC59A8"/>
    <w:rsid w:val="00EC6321"/>
    <w:rsid w:val="00EC6355"/>
    <w:rsid w:val="00EC64B7"/>
    <w:rsid w:val="00EC6646"/>
    <w:rsid w:val="00EC72CB"/>
    <w:rsid w:val="00EC72E6"/>
    <w:rsid w:val="00EC7868"/>
    <w:rsid w:val="00EC792D"/>
    <w:rsid w:val="00ED05A6"/>
    <w:rsid w:val="00ED0B93"/>
    <w:rsid w:val="00ED1542"/>
    <w:rsid w:val="00ED163F"/>
    <w:rsid w:val="00ED1868"/>
    <w:rsid w:val="00ED2707"/>
    <w:rsid w:val="00ED2732"/>
    <w:rsid w:val="00ED2E3E"/>
    <w:rsid w:val="00ED3C7A"/>
    <w:rsid w:val="00ED3CED"/>
    <w:rsid w:val="00ED4200"/>
    <w:rsid w:val="00ED42A7"/>
    <w:rsid w:val="00ED4605"/>
    <w:rsid w:val="00ED576D"/>
    <w:rsid w:val="00ED5D14"/>
    <w:rsid w:val="00ED6186"/>
    <w:rsid w:val="00ED64D4"/>
    <w:rsid w:val="00ED6589"/>
    <w:rsid w:val="00ED7D4F"/>
    <w:rsid w:val="00ED7F09"/>
    <w:rsid w:val="00ED7F64"/>
    <w:rsid w:val="00EE0260"/>
    <w:rsid w:val="00EE08F6"/>
    <w:rsid w:val="00EE09CD"/>
    <w:rsid w:val="00EE0B47"/>
    <w:rsid w:val="00EE1D0E"/>
    <w:rsid w:val="00EE1EBD"/>
    <w:rsid w:val="00EE24F5"/>
    <w:rsid w:val="00EE29A1"/>
    <w:rsid w:val="00EE2B4E"/>
    <w:rsid w:val="00EE33FB"/>
    <w:rsid w:val="00EE4008"/>
    <w:rsid w:val="00EE49C7"/>
    <w:rsid w:val="00EE4C31"/>
    <w:rsid w:val="00EE4E9E"/>
    <w:rsid w:val="00EE5547"/>
    <w:rsid w:val="00EE5ED8"/>
    <w:rsid w:val="00EE66D8"/>
    <w:rsid w:val="00EE6C0B"/>
    <w:rsid w:val="00EE7BAB"/>
    <w:rsid w:val="00EE7D5A"/>
    <w:rsid w:val="00EE7D8A"/>
    <w:rsid w:val="00EE7EC5"/>
    <w:rsid w:val="00EF0552"/>
    <w:rsid w:val="00EF08E3"/>
    <w:rsid w:val="00EF0E0E"/>
    <w:rsid w:val="00EF128B"/>
    <w:rsid w:val="00EF14C1"/>
    <w:rsid w:val="00EF14C3"/>
    <w:rsid w:val="00EF2391"/>
    <w:rsid w:val="00EF2719"/>
    <w:rsid w:val="00EF2C49"/>
    <w:rsid w:val="00EF3091"/>
    <w:rsid w:val="00EF3F43"/>
    <w:rsid w:val="00EF485E"/>
    <w:rsid w:val="00EF49E1"/>
    <w:rsid w:val="00EF55FB"/>
    <w:rsid w:val="00EF5827"/>
    <w:rsid w:val="00EF5BB3"/>
    <w:rsid w:val="00EF61BB"/>
    <w:rsid w:val="00EF688C"/>
    <w:rsid w:val="00EF69D7"/>
    <w:rsid w:val="00EF6EF0"/>
    <w:rsid w:val="00EF7170"/>
    <w:rsid w:val="00EF75E4"/>
    <w:rsid w:val="00EF775B"/>
    <w:rsid w:val="00EF7B26"/>
    <w:rsid w:val="00F00119"/>
    <w:rsid w:val="00F0028F"/>
    <w:rsid w:val="00F009C1"/>
    <w:rsid w:val="00F00CC7"/>
    <w:rsid w:val="00F013BA"/>
    <w:rsid w:val="00F017CC"/>
    <w:rsid w:val="00F01BB2"/>
    <w:rsid w:val="00F01BE6"/>
    <w:rsid w:val="00F01D93"/>
    <w:rsid w:val="00F01F9E"/>
    <w:rsid w:val="00F0278A"/>
    <w:rsid w:val="00F02943"/>
    <w:rsid w:val="00F02B0B"/>
    <w:rsid w:val="00F03AA1"/>
    <w:rsid w:val="00F03B26"/>
    <w:rsid w:val="00F045C1"/>
    <w:rsid w:val="00F046B2"/>
    <w:rsid w:val="00F04917"/>
    <w:rsid w:val="00F04AEB"/>
    <w:rsid w:val="00F04E5D"/>
    <w:rsid w:val="00F056D6"/>
    <w:rsid w:val="00F059E8"/>
    <w:rsid w:val="00F05EAB"/>
    <w:rsid w:val="00F06121"/>
    <w:rsid w:val="00F06668"/>
    <w:rsid w:val="00F0684A"/>
    <w:rsid w:val="00F06D4A"/>
    <w:rsid w:val="00F06D91"/>
    <w:rsid w:val="00F072DD"/>
    <w:rsid w:val="00F07445"/>
    <w:rsid w:val="00F07951"/>
    <w:rsid w:val="00F109CA"/>
    <w:rsid w:val="00F10A1B"/>
    <w:rsid w:val="00F10B81"/>
    <w:rsid w:val="00F10CD3"/>
    <w:rsid w:val="00F11094"/>
    <w:rsid w:val="00F1232F"/>
    <w:rsid w:val="00F12409"/>
    <w:rsid w:val="00F127BA"/>
    <w:rsid w:val="00F12BF3"/>
    <w:rsid w:val="00F12D99"/>
    <w:rsid w:val="00F12EED"/>
    <w:rsid w:val="00F130B9"/>
    <w:rsid w:val="00F132D6"/>
    <w:rsid w:val="00F13A60"/>
    <w:rsid w:val="00F13A84"/>
    <w:rsid w:val="00F13D4B"/>
    <w:rsid w:val="00F1451C"/>
    <w:rsid w:val="00F147AC"/>
    <w:rsid w:val="00F1481E"/>
    <w:rsid w:val="00F14B50"/>
    <w:rsid w:val="00F14C45"/>
    <w:rsid w:val="00F14E5F"/>
    <w:rsid w:val="00F15F41"/>
    <w:rsid w:val="00F1654A"/>
    <w:rsid w:val="00F166AB"/>
    <w:rsid w:val="00F169E7"/>
    <w:rsid w:val="00F16BA2"/>
    <w:rsid w:val="00F1792C"/>
    <w:rsid w:val="00F17BCD"/>
    <w:rsid w:val="00F17DFE"/>
    <w:rsid w:val="00F17E31"/>
    <w:rsid w:val="00F203FD"/>
    <w:rsid w:val="00F20979"/>
    <w:rsid w:val="00F20D22"/>
    <w:rsid w:val="00F21185"/>
    <w:rsid w:val="00F211E9"/>
    <w:rsid w:val="00F212D2"/>
    <w:rsid w:val="00F2136C"/>
    <w:rsid w:val="00F21407"/>
    <w:rsid w:val="00F21A8B"/>
    <w:rsid w:val="00F21CBD"/>
    <w:rsid w:val="00F221AF"/>
    <w:rsid w:val="00F222C0"/>
    <w:rsid w:val="00F2289A"/>
    <w:rsid w:val="00F22B90"/>
    <w:rsid w:val="00F22DC5"/>
    <w:rsid w:val="00F22DD1"/>
    <w:rsid w:val="00F2306D"/>
    <w:rsid w:val="00F232C1"/>
    <w:rsid w:val="00F23E2C"/>
    <w:rsid w:val="00F240A5"/>
    <w:rsid w:val="00F24183"/>
    <w:rsid w:val="00F24705"/>
    <w:rsid w:val="00F24737"/>
    <w:rsid w:val="00F2548B"/>
    <w:rsid w:val="00F25C25"/>
    <w:rsid w:val="00F26041"/>
    <w:rsid w:val="00F26423"/>
    <w:rsid w:val="00F2661C"/>
    <w:rsid w:val="00F26742"/>
    <w:rsid w:val="00F26773"/>
    <w:rsid w:val="00F26803"/>
    <w:rsid w:val="00F269DB"/>
    <w:rsid w:val="00F2747E"/>
    <w:rsid w:val="00F27C44"/>
    <w:rsid w:val="00F27EA6"/>
    <w:rsid w:val="00F27F77"/>
    <w:rsid w:val="00F3013C"/>
    <w:rsid w:val="00F307DC"/>
    <w:rsid w:val="00F30D77"/>
    <w:rsid w:val="00F310D0"/>
    <w:rsid w:val="00F31467"/>
    <w:rsid w:val="00F314AC"/>
    <w:rsid w:val="00F31C44"/>
    <w:rsid w:val="00F31DF0"/>
    <w:rsid w:val="00F32861"/>
    <w:rsid w:val="00F32B17"/>
    <w:rsid w:val="00F32B53"/>
    <w:rsid w:val="00F32BC8"/>
    <w:rsid w:val="00F331DC"/>
    <w:rsid w:val="00F33954"/>
    <w:rsid w:val="00F34463"/>
    <w:rsid w:val="00F345E7"/>
    <w:rsid w:val="00F34BB6"/>
    <w:rsid w:val="00F35286"/>
    <w:rsid w:val="00F35322"/>
    <w:rsid w:val="00F35519"/>
    <w:rsid w:val="00F355CB"/>
    <w:rsid w:val="00F35CEC"/>
    <w:rsid w:val="00F362A1"/>
    <w:rsid w:val="00F36517"/>
    <w:rsid w:val="00F3682F"/>
    <w:rsid w:val="00F36A96"/>
    <w:rsid w:val="00F36E33"/>
    <w:rsid w:val="00F372D6"/>
    <w:rsid w:val="00F375C3"/>
    <w:rsid w:val="00F37723"/>
    <w:rsid w:val="00F40918"/>
    <w:rsid w:val="00F40B2A"/>
    <w:rsid w:val="00F40B45"/>
    <w:rsid w:val="00F411BD"/>
    <w:rsid w:val="00F414E1"/>
    <w:rsid w:val="00F41936"/>
    <w:rsid w:val="00F41DEC"/>
    <w:rsid w:val="00F421B7"/>
    <w:rsid w:val="00F42390"/>
    <w:rsid w:val="00F42BCF"/>
    <w:rsid w:val="00F42C62"/>
    <w:rsid w:val="00F4315A"/>
    <w:rsid w:val="00F43B3C"/>
    <w:rsid w:val="00F43D28"/>
    <w:rsid w:val="00F43FF0"/>
    <w:rsid w:val="00F44A5C"/>
    <w:rsid w:val="00F44DAD"/>
    <w:rsid w:val="00F452FE"/>
    <w:rsid w:val="00F453B5"/>
    <w:rsid w:val="00F45812"/>
    <w:rsid w:val="00F45A70"/>
    <w:rsid w:val="00F460AE"/>
    <w:rsid w:val="00F46A57"/>
    <w:rsid w:val="00F47346"/>
    <w:rsid w:val="00F47517"/>
    <w:rsid w:val="00F47947"/>
    <w:rsid w:val="00F47E1B"/>
    <w:rsid w:val="00F47FC2"/>
    <w:rsid w:val="00F51BB3"/>
    <w:rsid w:val="00F52270"/>
    <w:rsid w:val="00F53380"/>
    <w:rsid w:val="00F53670"/>
    <w:rsid w:val="00F54006"/>
    <w:rsid w:val="00F540D3"/>
    <w:rsid w:val="00F549E9"/>
    <w:rsid w:val="00F551ED"/>
    <w:rsid w:val="00F55325"/>
    <w:rsid w:val="00F553B3"/>
    <w:rsid w:val="00F55A28"/>
    <w:rsid w:val="00F55B6B"/>
    <w:rsid w:val="00F55FF5"/>
    <w:rsid w:val="00F561F2"/>
    <w:rsid w:val="00F563AC"/>
    <w:rsid w:val="00F5640F"/>
    <w:rsid w:val="00F5645F"/>
    <w:rsid w:val="00F56954"/>
    <w:rsid w:val="00F56973"/>
    <w:rsid w:val="00F56A04"/>
    <w:rsid w:val="00F56C32"/>
    <w:rsid w:val="00F56DBB"/>
    <w:rsid w:val="00F56F24"/>
    <w:rsid w:val="00F57582"/>
    <w:rsid w:val="00F576FE"/>
    <w:rsid w:val="00F601D5"/>
    <w:rsid w:val="00F60441"/>
    <w:rsid w:val="00F60726"/>
    <w:rsid w:val="00F6105D"/>
    <w:rsid w:val="00F619DB"/>
    <w:rsid w:val="00F61F66"/>
    <w:rsid w:val="00F61F78"/>
    <w:rsid w:val="00F62676"/>
    <w:rsid w:val="00F62A55"/>
    <w:rsid w:val="00F62D8E"/>
    <w:rsid w:val="00F63557"/>
    <w:rsid w:val="00F63562"/>
    <w:rsid w:val="00F64696"/>
    <w:rsid w:val="00F64837"/>
    <w:rsid w:val="00F6535B"/>
    <w:rsid w:val="00F65F46"/>
    <w:rsid w:val="00F66043"/>
    <w:rsid w:val="00F664A3"/>
    <w:rsid w:val="00F673FB"/>
    <w:rsid w:val="00F67564"/>
    <w:rsid w:val="00F67EBA"/>
    <w:rsid w:val="00F7065A"/>
    <w:rsid w:val="00F70E0D"/>
    <w:rsid w:val="00F71309"/>
    <w:rsid w:val="00F721FE"/>
    <w:rsid w:val="00F72389"/>
    <w:rsid w:val="00F724B2"/>
    <w:rsid w:val="00F73148"/>
    <w:rsid w:val="00F731AB"/>
    <w:rsid w:val="00F73267"/>
    <w:rsid w:val="00F73905"/>
    <w:rsid w:val="00F741C1"/>
    <w:rsid w:val="00F74448"/>
    <w:rsid w:val="00F7476C"/>
    <w:rsid w:val="00F74D84"/>
    <w:rsid w:val="00F750AE"/>
    <w:rsid w:val="00F7549D"/>
    <w:rsid w:val="00F75770"/>
    <w:rsid w:val="00F758E2"/>
    <w:rsid w:val="00F75946"/>
    <w:rsid w:val="00F75DBE"/>
    <w:rsid w:val="00F76A37"/>
    <w:rsid w:val="00F76B39"/>
    <w:rsid w:val="00F76E24"/>
    <w:rsid w:val="00F76F50"/>
    <w:rsid w:val="00F77516"/>
    <w:rsid w:val="00F8004B"/>
    <w:rsid w:val="00F809FC"/>
    <w:rsid w:val="00F80EB9"/>
    <w:rsid w:val="00F817EE"/>
    <w:rsid w:val="00F8199F"/>
    <w:rsid w:val="00F820A2"/>
    <w:rsid w:val="00F82B87"/>
    <w:rsid w:val="00F82CC8"/>
    <w:rsid w:val="00F82D7B"/>
    <w:rsid w:val="00F83525"/>
    <w:rsid w:val="00F83EF8"/>
    <w:rsid w:val="00F8446D"/>
    <w:rsid w:val="00F8491C"/>
    <w:rsid w:val="00F84D83"/>
    <w:rsid w:val="00F8506C"/>
    <w:rsid w:val="00F85090"/>
    <w:rsid w:val="00F85826"/>
    <w:rsid w:val="00F861E5"/>
    <w:rsid w:val="00F861E9"/>
    <w:rsid w:val="00F868D4"/>
    <w:rsid w:val="00F86FF4"/>
    <w:rsid w:val="00F8718A"/>
    <w:rsid w:val="00F87966"/>
    <w:rsid w:val="00F87A26"/>
    <w:rsid w:val="00F87ED2"/>
    <w:rsid w:val="00F906FE"/>
    <w:rsid w:val="00F9070B"/>
    <w:rsid w:val="00F909F7"/>
    <w:rsid w:val="00F90B9B"/>
    <w:rsid w:val="00F91CBC"/>
    <w:rsid w:val="00F9287C"/>
    <w:rsid w:val="00F929EA"/>
    <w:rsid w:val="00F92E23"/>
    <w:rsid w:val="00F92E97"/>
    <w:rsid w:val="00F93041"/>
    <w:rsid w:val="00F935F8"/>
    <w:rsid w:val="00F93864"/>
    <w:rsid w:val="00F94072"/>
    <w:rsid w:val="00F9486A"/>
    <w:rsid w:val="00F948E9"/>
    <w:rsid w:val="00F9564C"/>
    <w:rsid w:val="00F95B3F"/>
    <w:rsid w:val="00F95D68"/>
    <w:rsid w:val="00F96673"/>
    <w:rsid w:val="00F968CD"/>
    <w:rsid w:val="00F96EDB"/>
    <w:rsid w:val="00F9754C"/>
    <w:rsid w:val="00F97A9C"/>
    <w:rsid w:val="00F97D34"/>
    <w:rsid w:val="00F97DD8"/>
    <w:rsid w:val="00F97ECC"/>
    <w:rsid w:val="00FA0408"/>
    <w:rsid w:val="00FA0B01"/>
    <w:rsid w:val="00FA13BA"/>
    <w:rsid w:val="00FA1635"/>
    <w:rsid w:val="00FA22FD"/>
    <w:rsid w:val="00FA255F"/>
    <w:rsid w:val="00FA267B"/>
    <w:rsid w:val="00FA293E"/>
    <w:rsid w:val="00FA29F9"/>
    <w:rsid w:val="00FA2A89"/>
    <w:rsid w:val="00FA2DC2"/>
    <w:rsid w:val="00FA32A5"/>
    <w:rsid w:val="00FA373B"/>
    <w:rsid w:val="00FA3A42"/>
    <w:rsid w:val="00FA3A82"/>
    <w:rsid w:val="00FA3ED8"/>
    <w:rsid w:val="00FA3F88"/>
    <w:rsid w:val="00FA4243"/>
    <w:rsid w:val="00FA46BA"/>
    <w:rsid w:val="00FA55AD"/>
    <w:rsid w:val="00FA5D44"/>
    <w:rsid w:val="00FA651B"/>
    <w:rsid w:val="00FA6A9D"/>
    <w:rsid w:val="00FA6E58"/>
    <w:rsid w:val="00FA718A"/>
    <w:rsid w:val="00FA77C1"/>
    <w:rsid w:val="00FA7F7C"/>
    <w:rsid w:val="00FB0609"/>
    <w:rsid w:val="00FB0AC6"/>
    <w:rsid w:val="00FB1993"/>
    <w:rsid w:val="00FB1C37"/>
    <w:rsid w:val="00FB1CDA"/>
    <w:rsid w:val="00FB2243"/>
    <w:rsid w:val="00FB2539"/>
    <w:rsid w:val="00FB26DD"/>
    <w:rsid w:val="00FB3060"/>
    <w:rsid w:val="00FB30BE"/>
    <w:rsid w:val="00FB3A31"/>
    <w:rsid w:val="00FB411A"/>
    <w:rsid w:val="00FB466D"/>
    <w:rsid w:val="00FB4674"/>
    <w:rsid w:val="00FB4792"/>
    <w:rsid w:val="00FB488D"/>
    <w:rsid w:val="00FB4D07"/>
    <w:rsid w:val="00FB4F14"/>
    <w:rsid w:val="00FB5918"/>
    <w:rsid w:val="00FB603C"/>
    <w:rsid w:val="00FB60DB"/>
    <w:rsid w:val="00FB61CC"/>
    <w:rsid w:val="00FB63F1"/>
    <w:rsid w:val="00FB6E59"/>
    <w:rsid w:val="00FB7392"/>
    <w:rsid w:val="00FB76F2"/>
    <w:rsid w:val="00FB7852"/>
    <w:rsid w:val="00FB7955"/>
    <w:rsid w:val="00FB7BEA"/>
    <w:rsid w:val="00FB7C92"/>
    <w:rsid w:val="00FC029E"/>
    <w:rsid w:val="00FC038B"/>
    <w:rsid w:val="00FC040B"/>
    <w:rsid w:val="00FC06F3"/>
    <w:rsid w:val="00FC0760"/>
    <w:rsid w:val="00FC1282"/>
    <w:rsid w:val="00FC13C9"/>
    <w:rsid w:val="00FC1697"/>
    <w:rsid w:val="00FC198F"/>
    <w:rsid w:val="00FC2246"/>
    <w:rsid w:val="00FC29CC"/>
    <w:rsid w:val="00FC397B"/>
    <w:rsid w:val="00FC3C93"/>
    <w:rsid w:val="00FC4764"/>
    <w:rsid w:val="00FC4C03"/>
    <w:rsid w:val="00FC5292"/>
    <w:rsid w:val="00FC5666"/>
    <w:rsid w:val="00FC5729"/>
    <w:rsid w:val="00FC5E2B"/>
    <w:rsid w:val="00FC6159"/>
    <w:rsid w:val="00FC6A0A"/>
    <w:rsid w:val="00FC6C8C"/>
    <w:rsid w:val="00FC7596"/>
    <w:rsid w:val="00FC7EF8"/>
    <w:rsid w:val="00FC7F5B"/>
    <w:rsid w:val="00FD082A"/>
    <w:rsid w:val="00FD0951"/>
    <w:rsid w:val="00FD0A1B"/>
    <w:rsid w:val="00FD0AAC"/>
    <w:rsid w:val="00FD0FC3"/>
    <w:rsid w:val="00FD142F"/>
    <w:rsid w:val="00FD1F58"/>
    <w:rsid w:val="00FD2352"/>
    <w:rsid w:val="00FD23A6"/>
    <w:rsid w:val="00FD2527"/>
    <w:rsid w:val="00FD27D0"/>
    <w:rsid w:val="00FD28EF"/>
    <w:rsid w:val="00FD2AD0"/>
    <w:rsid w:val="00FD2DFF"/>
    <w:rsid w:val="00FD2F33"/>
    <w:rsid w:val="00FD3025"/>
    <w:rsid w:val="00FD347F"/>
    <w:rsid w:val="00FD3911"/>
    <w:rsid w:val="00FD39D5"/>
    <w:rsid w:val="00FD3C53"/>
    <w:rsid w:val="00FD4056"/>
    <w:rsid w:val="00FD42A0"/>
    <w:rsid w:val="00FD4492"/>
    <w:rsid w:val="00FD44AF"/>
    <w:rsid w:val="00FD46D3"/>
    <w:rsid w:val="00FD4BE3"/>
    <w:rsid w:val="00FD4E5C"/>
    <w:rsid w:val="00FD5422"/>
    <w:rsid w:val="00FD5998"/>
    <w:rsid w:val="00FD5C83"/>
    <w:rsid w:val="00FD5D13"/>
    <w:rsid w:val="00FD7E27"/>
    <w:rsid w:val="00FE03B7"/>
    <w:rsid w:val="00FE040A"/>
    <w:rsid w:val="00FE062A"/>
    <w:rsid w:val="00FE06ED"/>
    <w:rsid w:val="00FE087D"/>
    <w:rsid w:val="00FE09B6"/>
    <w:rsid w:val="00FE0D23"/>
    <w:rsid w:val="00FE1185"/>
    <w:rsid w:val="00FE126D"/>
    <w:rsid w:val="00FE18AD"/>
    <w:rsid w:val="00FE1BDD"/>
    <w:rsid w:val="00FE1CA9"/>
    <w:rsid w:val="00FE1CBC"/>
    <w:rsid w:val="00FE200E"/>
    <w:rsid w:val="00FE2552"/>
    <w:rsid w:val="00FE2768"/>
    <w:rsid w:val="00FE2B5B"/>
    <w:rsid w:val="00FE2B7F"/>
    <w:rsid w:val="00FE3562"/>
    <w:rsid w:val="00FE3E4D"/>
    <w:rsid w:val="00FE42C2"/>
    <w:rsid w:val="00FE4576"/>
    <w:rsid w:val="00FE4F4A"/>
    <w:rsid w:val="00FE641F"/>
    <w:rsid w:val="00FE6707"/>
    <w:rsid w:val="00FE6ADF"/>
    <w:rsid w:val="00FE7114"/>
    <w:rsid w:val="00FE7116"/>
    <w:rsid w:val="00FE77F4"/>
    <w:rsid w:val="00FF0467"/>
    <w:rsid w:val="00FF06C1"/>
    <w:rsid w:val="00FF0A71"/>
    <w:rsid w:val="00FF0D43"/>
    <w:rsid w:val="00FF0F94"/>
    <w:rsid w:val="00FF114D"/>
    <w:rsid w:val="00FF1797"/>
    <w:rsid w:val="00FF1BC0"/>
    <w:rsid w:val="00FF1E5B"/>
    <w:rsid w:val="00FF1EC4"/>
    <w:rsid w:val="00FF2035"/>
    <w:rsid w:val="00FF2709"/>
    <w:rsid w:val="00FF2BC6"/>
    <w:rsid w:val="00FF3327"/>
    <w:rsid w:val="00FF39A0"/>
    <w:rsid w:val="00FF3BAA"/>
    <w:rsid w:val="00FF490F"/>
    <w:rsid w:val="00FF4A37"/>
    <w:rsid w:val="00FF4A4B"/>
    <w:rsid w:val="00FF4E8F"/>
    <w:rsid w:val="00FF5369"/>
    <w:rsid w:val="00FF55F6"/>
    <w:rsid w:val="00FF5610"/>
    <w:rsid w:val="00FF582F"/>
    <w:rsid w:val="00FF6021"/>
    <w:rsid w:val="00FF70FA"/>
    <w:rsid w:val="00FF72F4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28840F"/>
  <w15:docId w15:val="{F9986CE0-7B25-469C-BE41-980494E5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2768"/>
    <w:pPr>
      <w:tabs>
        <w:tab w:val="right" w:pos="10620"/>
      </w:tabs>
      <w:autoSpaceDE w:val="0"/>
      <w:autoSpaceDN w:val="0"/>
      <w:adjustRightInd w:val="0"/>
      <w:spacing w:after="240"/>
      <w:jc w:val="both"/>
    </w:pPr>
    <w:rPr>
      <w:rFonts w:ascii="Arial" w:hAnsi="Arial"/>
      <w:noProof/>
      <w:sz w:val="22"/>
    </w:rPr>
  </w:style>
  <w:style w:type="paragraph" w:styleId="Titre1">
    <w:name w:val="heading 1"/>
    <w:basedOn w:val="Normal"/>
    <w:next w:val="Normal"/>
    <w:link w:val="Titre1Car"/>
    <w:qFormat/>
    <w:rsid w:val="001653FD"/>
    <w:pPr>
      <w:keepNext/>
      <w:keepLines/>
      <w:numPr>
        <w:numId w:val="1"/>
      </w:numPr>
      <w:pBdr>
        <w:bottom w:val="single" w:sz="4" w:space="1" w:color="003366"/>
      </w:pBdr>
      <w:tabs>
        <w:tab w:val="clear" w:pos="1425"/>
      </w:tabs>
      <w:spacing w:before="720" w:after="120"/>
      <w:ind w:left="709" w:hanging="425"/>
      <w:jc w:val="left"/>
      <w:outlineLvl w:val="0"/>
    </w:pPr>
    <w:rPr>
      <w:rFonts w:cs="Tahoma"/>
      <w:b/>
      <w:bCs/>
      <w:color w:val="003366"/>
      <w:sz w:val="32"/>
      <w:szCs w:val="32"/>
    </w:rPr>
  </w:style>
  <w:style w:type="paragraph" w:styleId="Titre2">
    <w:name w:val="heading 2"/>
    <w:basedOn w:val="Titre1"/>
    <w:next w:val="Normal"/>
    <w:link w:val="Titre2Car"/>
    <w:qFormat/>
    <w:rsid w:val="00F32B17"/>
    <w:pPr>
      <w:numPr>
        <w:ilvl w:val="1"/>
      </w:numPr>
      <w:spacing w:before="240" w:after="240"/>
      <w:outlineLvl w:val="1"/>
    </w:pPr>
    <w:rPr>
      <w:rFonts w:cs="Arial"/>
      <w:bCs w:val="0"/>
      <w:sz w:val="28"/>
      <w:szCs w:val="28"/>
    </w:rPr>
  </w:style>
  <w:style w:type="paragraph" w:styleId="Titre3">
    <w:name w:val="heading 3"/>
    <w:basedOn w:val="Normal"/>
    <w:next w:val="Normal"/>
    <w:autoRedefine/>
    <w:qFormat/>
    <w:rsid w:val="002528CA"/>
    <w:pPr>
      <w:keepNext/>
      <w:numPr>
        <w:ilvl w:val="2"/>
        <w:numId w:val="1"/>
      </w:numPr>
      <w:pBdr>
        <w:bottom w:val="single" w:sz="4" w:space="1" w:color="003366"/>
      </w:pBdr>
      <w:tabs>
        <w:tab w:val="clear" w:pos="1713"/>
      </w:tabs>
      <w:ind w:left="1276"/>
      <w:jc w:val="left"/>
      <w:outlineLvl w:val="2"/>
    </w:pPr>
    <w:rPr>
      <w:rFonts w:cs="Arial"/>
      <w:b/>
      <w:color w:val="003366"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qFormat/>
    <w:rsid w:val="007651B1"/>
    <w:pPr>
      <w:keepNext/>
      <w:numPr>
        <w:ilvl w:val="3"/>
        <w:numId w:val="1"/>
      </w:numPr>
      <w:pBdr>
        <w:bottom w:val="single" w:sz="4" w:space="1" w:color="003366"/>
      </w:pBdr>
      <w:tabs>
        <w:tab w:val="left" w:pos="1134"/>
      </w:tabs>
      <w:spacing w:before="240" w:line="276" w:lineRule="auto"/>
      <w:jc w:val="left"/>
      <w:outlineLvl w:val="3"/>
    </w:pPr>
    <w:rPr>
      <w:b/>
      <w:color w:val="003366"/>
    </w:rPr>
  </w:style>
  <w:style w:type="paragraph" w:styleId="Titre5">
    <w:name w:val="heading 5"/>
    <w:basedOn w:val="Normal"/>
    <w:next w:val="Normal"/>
    <w:autoRedefine/>
    <w:qFormat/>
    <w:rsid w:val="00D545BE"/>
    <w:pPr>
      <w:numPr>
        <w:ilvl w:val="4"/>
        <w:numId w:val="1"/>
      </w:numPr>
      <w:pBdr>
        <w:bottom w:val="single" w:sz="4" w:space="1" w:color="003366"/>
      </w:pBdr>
      <w:spacing w:before="240"/>
      <w:outlineLvl w:val="4"/>
    </w:pPr>
    <w:rPr>
      <w:b/>
      <w:color w:val="5B9BD5" w:themeColor="accent1"/>
    </w:rPr>
  </w:style>
  <w:style w:type="paragraph" w:styleId="Titre6">
    <w:name w:val="heading 6"/>
    <w:basedOn w:val="Normal"/>
    <w:next w:val="Normal"/>
    <w:qFormat/>
    <w:rsid w:val="006201A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itre7">
    <w:name w:val="heading 7"/>
    <w:basedOn w:val="Normal"/>
    <w:next w:val="Normal"/>
    <w:qFormat/>
    <w:rsid w:val="006201A5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6201A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itre9">
    <w:name w:val="heading 9"/>
    <w:basedOn w:val="Normal"/>
    <w:next w:val="Normal"/>
    <w:qFormat/>
    <w:rsid w:val="006201A5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6201A5"/>
    <w:pPr>
      <w:tabs>
        <w:tab w:val="center" w:pos="4536"/>
        <w:tab w:val="right" w:pos="9072"/>
      </w:tabs>
    </w:pPr>
    <w:rPr>
      <w:sz w:val="24"/>
    </w:rPr>
  </w:style>
  <w:style w:type="paragraph" w:customStyle="1" w:styleId="DatesNotes">
    <w:name w:val="Dates/Notes"/>
    <w:basedOn w:val="Normal"/>
    <w:rsid w:val="006201A5"/>
    <w:rPr>
      <w:b/>
    </w:rPr>
  </w:style>
  <w:style w:type="character" w:styleId="Lienhypertexte">
    <w:name w:val="Hyperlink"/>
    <w:uiPriority w:val="99"/>
    <w:rsid w:val="006201A5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6201A5"/>
    <w:pPr>
      <w:tabs>
        <w:tab w:val="clear" w:pos="10620"/>
      </w:tabs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6201A5"/>
    <w:pPr>
      <w:tabs>
        <w:tab w:val="clear" w:pos="10620"/>
      </w:tabs>
      <w:ind w:left="200"/>
    </w:pPr>
  </w:style>
  <w:style w:type="character" w:styleId="Numrodepage">
    <w:name w:val="page number"/>
    <w:basedOn w:val="Policepardfaut"/>
    <w:rsid w:val="006201A5"/>
  </w:style>
  <w:style w:type="paragraph" w:styleId="Pieddepage">
    <w:name w:val="footer"/>
    <w:basedOn w:val="Normal"/>
    <w:link w:val="PieddepageCar"/>
    <w:rsid w:val="006201A5"/>
    <w:pPr>
      <w:pBdr>
        <w:top w:val="single" w:sz="8" w:space="1" w:color="auto"/>
      </w:pBdr>
      <w:tabs>
        <w:tab w:val="center" w:pos="4536"/>
        <w:tab w:val="right" w:pos="9072"/>
      </w:tabs>
    </w:pPr>
    <w:rPr>
      <w:rFonts w:ascii="Futura Lt BT" w:hAnsi="Futura Lt BT"/>
      <w:sz w:val="18"/>
    </w:rPr>
  </w:style>
  <w:style w:type="paragraph" w:styleId="TM3">
    <w:name w:val="toc 3"/>
    <w:basedOn w:val="Normal"/>
    <w:next w:val="Normal"/>
    <w:autoRedefine/>
    <w:uiPriority w:val="39"/>
    <w:rsid w:val="006201A5"/>
    <w:pPr>
      <w:tabs>
        <w:tab w:val="clear" w:pos="10620"/>
      </w:tabs>
      <w:ind w:left="400"/>
    </w:pPr>
    <w:rPr>
      <w:rFonts w:ascii="Times New Roman" w:hAnsi="Times New Roman"/>
      <w:i/>
      <w:iCs/>
    </w:rPr>
  </w:style>
  <w:style w:type="paragraph" w:styleId="TM4">
    <w:name w:val="toc 4"/>
    <w:basedOn w:val="Normal"/>
    <w:next w:val="Normal"/>
    <w:autoRedefine/>
    <w:uiPriority w:val="39"/>
    <w:rsid w:val="006201A5"/>
    <w:pPr>
      <w:tabs>
        <w:tab w:val="clear" w:pos="10620"/>
      </w:tabs>
      <w:ind w:left="600"/>
    </w:pPr>
    <w:rPr>
      <w:rFonts w:ascii="Times New Roman" w:hAnsi="Times New Roman"/>
      <w:sz w:val="18"/>
      <w:szCs w:val="18"/>
    </w:rPr>
  </w:style>
  <w:style w:type="paragraph" w:styleId="TM5">
    <w:name w:val="toc 5"/>
    <w:basedOn w:val="Normal"/>
    <w:next w:val="Normal"/>
    <w:autoRedefine/>
    <w:uiPriority w:val="39"/>
    <w:rsid w:val="006201A5"/>
    <w:pPr>
      <w:tabs>
        <w:tab w:val="clear" w:pos="10620"/>
      </w:tabs>
      <w:ind w:left="800"/>
    </w:pPr>
    <w:rPr>
      <w:rFonts w:ascii="Times New Roman" w:hAnsi="Times New Roman"/>
      <w:sz w:val="18"/>
      <w:szCs w:val="18"/>
    </w:rPr>
  </w:style>
  <w:style w:type="paragraph" w:styleId="TM6">
    <w:name w:val="toc 6"/>
    <w:basedOn w:val="Normal"/>
    <w:next w:val="Normal"/>
    <w:autoRedefine/>
    <w:uiPriority w:val="39"/>
    <w:rsid w:val="006201A5"/>
    <w:pPr>
      <w:tabs>
        <w:tab w:val="clear" w:pos="10620"/>
      </w:tabs>
      <w:ind w:left="1000"/>
    </w:pPr>
    <w:rPr>
      <w:rFonts w:ascii="Times New Roman" w:hAnsi="Times New Roman"/>
      <w:sz w:val="18"/>
      <w:szCs w:val="18"/>
    </w:rPr>
  </w:style>
  <w:style w:type="paragraph" w:styleId="TM7">
    <w:name w:val="toc 7"/>
    <w:basedOn w:val="Normal"/>
    <w:next w:val="Normal"/>
    <w:autoRedefine/>
    <w:uiPriority w:val="39"/>
    <w:rsid w:val="006201A5"/>
    <w:pPr>
      <w:tabs>
        <w:tab w:val="clear" w:pos="10620"/>
      </w:tabs>
      <w:ind w:left="1200"/>
    </w:pPr>
    <w:rPr>
      <w:rFonts w:ascii="Times New Roman" w:hAnsi="Times New Roman"/>
      <w:sz w:val="18"/>
      <w:szCs w:val="18"/>
    </w:rPr>
  </w:style>
  <w:style w:type="paragraph" w:styleId="TM8">
    <w:name w:val="toc 8"/>
    <w:basedOn w:val="Normal"/>
    <w:next w:val="Normal"/>
    <w:autoRedefine/>
    <w:uiPriority w:val="39"/>
    <w:rsid w:val="006201A5"/>
    <w:pPr>
      <w:tabs>
        <w:tab w:val="clear" w:pos="10620"/>
      </w:tabs>
      <w:ind w:left="1400"/>
    </w:pPr>
    <w:rPr>
      <w:rFonts w:ascii="Times New Roman" w:hAnsi="Times New Roman"/>
      <w:sz w:val="18"/>
      <w:szCs w:val="18"/>
    </w:rPr>
  </w:style>
  <w:style w:type="paragraph" w:styleId="TM9">
    <w:name w:val="toc 9"/>
    <w:basedOn w:val="Normal"/>
    <w:next w:val="Normal"/>
    <w:autoRedefine/>
    <w:uiPriority w:val="39"/>
    <w:rsid w:val="006201A5"/>
    <w:pPr>
      <w:tabs>
        <w:tab w:val="clear" w:pos="10620"/>
      </w:tabs>
      <w:ind w:left="1600"/>
    </w:pPr>
    <w:rPr>
      <w:rFonts w:ascii="Times New Roman" w:hAnsi="Times New Roman"/>
      <w:sz w:val="18"/>
      <w:szCs w:val="18"/>
    </w:rPr>
  </w:style>
  <w:style w:type="paragraph" w:styleId="Explorateurdedocuments">
    <w:name w:val="Document Map"/>
    <w:basedOn w:val="Normal"/>
    <w:semiHidden/>
    <w:rsid w:val="006201A5"/>
    <w:pPr>
      <w:shd w:val="clear" w:color="auto" w:fill="000080"/>
    </w:pPr>
    <w:rPr>
      <w:rFonts w:ascii="Tahoma" w:hAnsi="Tahoma" w:cs="Tahoma"/>
    </w:rPr>
  </w:style>
  <w:style w:type="character" w:customStyle="1" w:styleId="xdtextbox1">
    <w:name w:val="xdtextbox1"/>
    <w:rsid w:val="00E254C5"/>
    <w:rPr>
      <w:color w:val="auto"/>
      <w:bdr w:val="single" w:sz="8" w:space="1" w:color="DCDCDC" w:frame="1"/>
      <w:shd w:val="clear" w:color="auto" w:fill="FFFFFF"/>
    </w:rPr>
  </w:style>
  <w:style w:type="paragraph" w:customStyle="1" w:styleId="sommaire1">
    <w:name w:val="sommaire1"/>
    <w:basedOn w:val="Normal"/>
    <w:rsid w:val="00AD6407"/>
    <w:pPr>
      <w:numPr>
        <w:numId w:val="2"/>
      </w:numPr>
      <w:tabs>
        <w:tab w:val="clear" w:pos="10620"/>
        <w:tab w:val="left" w:leader="dot" w:pos="8364"/>
      </w:tabs>
      <w:autoSpaceDE/>
      <w:autoSpaceDN/>
      <w:adjustRightInd/>
      <w:spacing w:before="360"/>
    </w:pPr>
    <w:rPr>
      <w:rFonts w:ascii="Futura Md BT" w:hAnsi="Futura Md BT"/>
      <w:sz w:val="28"/>
    </w:rPr>
  </w:style>
  <w:style w:type="paragraph" w:customStyle="1" w:styleId="Sommaire2">
    <w:name w:val="Sommaire 2"/>
    <w:basedOn w:val="Normal"/>
    <w:rsid w:val="00AD6407"/>
    <w:pPr>
      <w:numPr>
        <w:ilvl w:val="1"/>
        <w:numId w:val="2"/>
      </w:numPr>
      <w:tabs>
        <w:tab w:val="clear" w:pos="10620"/>
        <w:tab w:val="left" w:leader="dot" w:pos="8364"/>
      </w:tabs>
      <w:autoSpaceDE/>
      <w:autoSpaceDN/>
      <w:adjustRightInd/>
      <w:spacing w:before="120"/>
    </w:pPr>
    <w:rPr>
      <w:rFonts w:ascii="Futura Lt BT" w:hAnsi="Futura Lt BT"/>
    </w:rPr>
  </w:style>
  <w:style w:type="paragraph" w:customStyle="1" w:styleId="sommaire3">
    <w:name w:val="sommaire 3"/>
    <w:basedOn w:val="Sommaire2"/>
    <w:rsid w:val="00AD6407"/>
    <w:pPr>
      <w:numPr>
        <w:ilvl w:val="2"/>
      </w:numPr>
      <w:tabs>
        <w:tab w:val="clear" w:pos="1224"/>
        <w:tab w:val="num" w:pos="360"/>
        <w:tab w:val="num" w:pos="1418"/>
      </w:tabs>
      <w:ind w:left="1418" w:hanging="698"/>
    </w:pPr>
  </w:style>
  <w:style w:type="paragraph" w:styleId="Textedebulles">
    <w:name w:val="Balloon Text"/>
    <w:basedOn w:val="Normal"/>
    <w:link w:val="TextedebullesCar"/>
    <w:rsid w:val="00AD640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D640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25EE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ous-titre">
    <w:name w:val="Subtitle"/>
    <w:basedOn w:val="Normal"/>
    <w:next w:val="Normal"/>
    <w:link w:val="Sous-titreCar"/>
    <w:rsid w:val="00D0291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ous-titreCar">
    <w:name w:val="Sous-titre Car"/>
    <w:basedOn w:val="Policepardfaut"/>
    <w:link w:val="Sous-titre"/>
    <w:rsid w:val="00D0291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lev">
    <w:name w:val="Strong"/>
    <w:basedOn w:val="Policepardfaut"/>
    <w:uiPriority w:val="22"/>
    <w:qFormat/>
    <w:rsid w:val="00D02915"/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670018"/>
    <w:rPr>
      <w:color w:val="808080"/>
    </w:rPr>
  </w:style>
  <w:style w:type="paragraph" w:styleId="Paragraphedeliste">
    <w:name w:val="List Paragraph"/>
    <w:basedOn w:val="Normal"/>
    <w:link w:val="ParagraphedelisteCar"/>
    <w:uiPriority w:val="34"/>
    <w:qFormat/>
    <w:rsid w:val="00492DC6"/>
    <w:pPr>
      <w:ind w:left="720"/>
      <w:contextualSpacing/>
    </w:pPr>
  </w:style>
  <w:style w:type="character" w:customStyle="1" w:styleId="sentence">
    <w:name w:val="sentence"/>
    <w:basedOn w:val="Policepardfaut"/>
    <w:rsid w:val="00D53ADD"/>
  </w:style>
  <w:style w:type="character" w:styleId="Accentuation">
    <w:name w:val="Emphasis"/>
    <w:basedOn w:val="Policepardfaut"/>
    <w:rsid w:val="00D53ADD"/>
    <w:rPr>
      <w:i/>
      <w:iCs/>
    </w:rPr>
  </w:style>
  <w:style w:type="paragraph" w:styleId="Titre">
    <w:name w:val="Title"/>
    <w:basedOn w:val="Normal"/>
    <w:next w:val="Normal"/>
    <w:link w:val="TitreCar"/>
    <w:rsid w:val="00F44A5C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F44A5C"/>
    <w:rPr>
      <w:rFonts w:asciiTheme="majorHAnsi" w:eastAsiaTheme="majorEastAsia" w:hAnsiTheme="majorHAnsi" w:cstheme="majorBidi"/>
      <w:noProof/>
      <w:color w:val="323E4F" w:themeColor="text2" w:themeShade="BF"/>
      <w:spacing w:val="5"/>
      <w:kern w:val="28"/>
      <w:sz w:val="52"/>
      <w:szCs w:val="5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95FF6"/>
    <w:pPr>
      <w:numPr>
        <w:numId w:val="0"/>
      </w:numPr>
      <w:pBdr>
        <w:bottom w:val="none" w:sz="0" w:space="0" w:color="auto"/>
      </w:pBdr>
      <w:tabs>
        <w:tab w:val="clear" w:pos="10620"/>
      </w:tabs>
      <w:autoSpaceDE/>
      <w:autoSpaceDN/>
      <w:adjustRightInd/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2E74B5" w:themeColor="accent1" w:themeShade="BF"/>
      <w:sz w:val="28"/>
      <w:szCs w:val="28"/>
    </w:rPr>
  </w:style>
  <w:style w:type="paragraph" w:customStyle="1" w:styleId="Commande">
    <w:name w:val="Commande"/>
    <w:basedOn w:val="Normal"/>
    <w:link w:val="CommandeCar"/>
    <w:rsid w:val="008F11F0"/>
    <w:pPr>
      <w:pBdr>
        <w:left w:val="single" w:sz="24" w:space="4" w:color="767171" w:themeColor="background2" w:themeShade="80"/>
        <w:right w:val="single" w:sz="48" w:space="4" w:color="E7E6E6" w:themeColor="background2"/>
      </w:pBdr>
      <w:shd w:val="clear" w:color="auto" w:fill="E7E6E6" w:themeFill="background2"/>
      <w:spacing w:before="120" w:after="120"/>
      <w:ind w:left="284" w:right="284"/>
    </w:pPr>
    <w:rPr>
      <w:rFonts w:ascii="Lucida Console" w:hAnsi="Lucida Console"/>
    </w:rPr>
  </w:style>
  <w:style w:type="character" w:customStyle="1" w:styleId="CommandeCar">
    <w:name w:val="Commande Car"/>
    <w:basedOn w:val="Policepardfaut"/>
    <w:link w:val="Commande"/>
    <w:rsid w:val="008F11F0"/>
    <w:rPr>
      <w:rFonts w:ascii="Lucida Console" w:hAnsi="Lucida Console"/>
      <w:noProof/>
      <w:sz w:val="22"/>
      <w:shd w:val="clear" w:color="auto" w:fill="E7E6E6" w:themeFill="background2"/>
    </w:rPr>
  </w:style>
  <w:style w:type="character" w:styleId="Lienhypertextesuivivisit">
    <w:name w:val="FollowedHyperlink"/>
    <w:basedOn w:val="Policepardfaut"/>
    <w:semiHidden/>
    <w:unhideWhenUsed/>
    <w:rsid w:val="00F375C3"/>
    <w:rPr>
      <w:color w:val="954F72" w:themeColor="followedHyperlink"/>
      <w:u w:val="single"/>
    </w:rPr>
  </w:style>
  <w:style w:type="paragraph" w:customStyle="1" w:styleId="Question">
    <w:name w:val="Question"/>
    <w:basedOn w:val="Commande"/>
    <w:link w:val="QuestionCar"/>
    <w:rsid w:val="0082477C"/>
    <w:pPr>
      <w:pBdr>
        <w:left w:val="single" w:sz="24" w:space="4" w:color="BF8F00" w:themeColor="accent4" w:themeShade="BF"/>
        <w:right w:val="single" w:sz="48" w:space="4" w:color="FFE599" w:themeColor="accent4" w:themeTint="66"/>
      </w:pBdr>
      <w:shd w:val="clear" w:color="auto" w:fill="FFE599" w:themeFill="accent4" w:themeFillTint="66"/>
    </w:pPr>
    <w:rPr>
      <w:rFonts w:ascii="Arial" w:hAnsi="Arial" w:cs="Arial"/>
    </w:rPr>
  </w:style>
  <w:style w:type="character" w:customStyle="1" w:styleId="QuestionCar">
    <w:name w:val="Question Car"/>
    <w:basedOn w:val="CommandeCar"/>
    <w:link w:val="Question"/>
    <w:rsid w:val="0082477C"/>
    <w:rPr>
      <w:rFonts w:ascii="Arial" w:hAnsi="Arial" w:cs="Arial"/>
      <w:noProof/>
      <w:sz w:val="22"/>
      <w:shd w:val="clear" w:color="auto" w:fill="FFE599" w:themeFill="accent4" w:themeFillTint="66"/>
    </w:rPr>
  </w:style>
  <w:style w:type="paragraph" w:customStyle="1" w:styleId="Cours">
    <w:name w:val="Cours"/>
    <w:basedOn w:val="Question"/>
    <w:link w:val="CoursCar"/>
    <w:rsid w:val="0082477C"/>
    <w:pPr>
      <w:pBdr>
        <w:left w:val="single" w:sz="24" w:space="4" w:color="538135" w:themeColor="accent6" w:themeShade="BF"/>
        <w:right w:val="single" w:sz="48" w:space="4" w:color="E2EFD9" w:themeColor="accent6" w:themeTint="33"/>
      </w:pBdr>
      <w:shd w:val="clear" w:color="auto" w:fill="E2EFD9" w:themeFill="accent6" w:themeFillTint="33"/>
    </w:pPr>
  </w:style>
  <w:style w:type="paragraph" w:customStyle="1" w:styleId="Preuvedefonctionnement">
    <w:name w:val="Preuve de fonctionnement"/>
    <w:basedOn w:val="Question"/>
    <w:link w:val="PreuvedefonctionnementCar"/>
    <w:rsid w:val="00463A73"/>
    <w:pPr>
      <w:pBdr>
        <w:left w:val="single" w:sz="24" w:space="4" w:color="C45911" w:themeColor="accent2" w:themeShade="BF"/>
        <w:right w:val="single" w:sz="48" w:space="4" w:color="F7CAAC" w:themeColor="accent2" w:themeTint="66"/>
      </w:pBdr>
      <w:shd w:val="clear" w:color="auto" w:fill="F7CAAC" w:themeFill="accent2" w:themeFillTint="66"/>
    </w:pPr>
  </w:style>
  <w:style w:type="character" w:customStyle="1" w:styleId="CoursCar">
    <w:name w:val="Cours Car"/>
    <w:basedOn w:val="QuestionCar"/>
    <w:link w:val="Cours"/>
    <w:rsid w:val="0082477C"/>
    <w:rPr>
      <w:rFonts w:ascii="Arial" w:hAnsi="Arial" w:cs="Arial"/>
      <w:noProof/>
      <w:sz w:val="22"/>
      <w:shd w:val="clear" w:color="auto" w:fill="E2EFD9" w:themeFill="accent6" w:themeFillTint="33"/>
    </w:rPr>
  </w:style>
  <w:style w:type="character" w:customStyle="1" w:styleId="PieddepageCar">
    <w:name w:val="Pied de page Car"/>
    <w:basedOn w:val="Policepardfaut"/>
    <w:link w:val="Pieddepage"/>
    <w:rsid w:val="008B5251"/>
    <w:rPr>
      <w:rFonts w:ascii="Futura Lt BT" w:hAnsi="Futura Lt BT"/>
      <w:noProof/>
      <w:sz w:val="18"/>
    </w:rPr>
  </w:style>
  <w:style w:type="character" w:customStyle="1" w:styleId="PreuvedefonctionnementCar">
    <w:name w:val="Preuve de fonctionnement Car"/>
    <w:basedOn w:val="CoursCar"/>
    <w:link w:val="Preuvedefonctionnement"/>
    <w:rsid w:val="00463A73"/>
    <w:rPr>
      <w:rFonts w:ascii="Arial" w:hAnsi="Arial" w:cs="Arial"/>
      <w:noProof/>
      <w:sz w:val="22"/>
      <w:shd w:val="clear" w:color="auto" w:fill="F7CAAC" w:themeFill="accent2" w:themeFillTint="66"/>
    </w:rPr>
  </w:style>
  <w:style w:type="paragraph" w:customStyle="1" w:styleId="Info">
    <w:name w:val="Info"/>
    <w:basedOn w:val="Cours"/>
    <w:link w:val="InfoCar"/>
    <w:rsid w:val="00093062"/>
    <w:pPr>
      <w:pBdr>
        <w:left w:val="single" w:sz="24" w:space="4" w:color="2E74B5" w:themeColor="accent1" w:themeShade="BF"/>
        <w:right w:val="single" w:sz="24" w:space="4" w:color="DEEAF6" w:themeColor="accent1" w:themeTint="33"/>
      </w:pBdr>
      <w:shd w:val="clear" w:color="auto" w:fill="DEEAF6" w:themeFill="accent1" w:themeFillTint="33"/>
    </w:pPr>
  </w:style>
  <w:style w:type="character" w:customStyle="1" w:styleId="lang-en">
    <w:name w:val="lang-en"/>
    <w:basedOn w:val="Policepardfaut"/>
    <w:rsid w:val="006C2CC9"/>
  </w:style>
  <w:style w:type="character" w:customStyle="1" w:styleId="InfoCar">
    <w:name w:val="Info Car"/>
    <w:basedOn w:val="CoursCar"/>
    <w:link w:val="Info"/>
    <w:rsid w:val="00093062"/>
    <w:rPr>
      <w:rFonts w:ascii="Arial" w:hAnsi="Arial" w:cs="Arial"/>
      <w:noProof/>
      <w:sz w:val="22"/>
      <w:shd w:val="clear" w:color="auto" w:fill="DEEAF6" w:themeFill="accent1" w:themeFillTint="33"/>
    </w:rPr>
  </w:style>
  <w:style w:type="character" w:customStyle="1" w:styleId="italique">
    <w:name w:val="italique"/>
    <w:basedOn w:val="Policepardfaut"/>
    <w:rsid w:val="000406A5"/>
  </w:style>
  <w:style w:type="character" w:customStyle="1" w:styleId="En-tteCar">
    <w:name w:val="En-tête Car"/>
    <w:basedOn w:val="Policepardfaut"/>
    <w:link w:val="En-tte"/>
    <w:uiPriority w:val="99"/>
    <w:rsid w:val="00C77311"/>
    <w:rPr>
      <w:rFonts w:ascii="Arial" w:hAnsi="Arial"/>
      <w:noProof/>
      <w:sz w:val="24"/>
    </w:rPr>
  </w:style>
  <w:style w:type="paragraph" w:styleId="Sansinterligne">
    <w:name w:val="No Spacing"/>
    <w:uiPriority w:val="1"/>
    <w:qFormat/>
    <w:rsid w:val="00C77311"/>
    <w:rPr>
      <w:rFonts w:asciiTheme="minorHAnsi" w:eastAsiaTheme="minorEastAsia" w:hAnsiTheme="minorHAnsi" w:cstheme="minorBidi"/>
      <w:sz w:val="22"/>
      <w:szCs w:val="22"/>
    </w:rPr>
  </w:style>
  <w:style w:type="character" w:customStyle="1" w:styleId="Titre2Car">
    <w:name w:val="Titre 2 Car"/>
    <w:basedOn w:val="Policepardfaut"/>
    <w:link w:val="Titre2"/>
    <w:rsid w:val="00F32B17"/>
    <w:rPr>
      <w:rFonts w:ascii="Arial" w:hAnsi="Arial" w:cs="Arial"/>
      <w:b/>
      <w:noProof/>
      <w:color w:val="003366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41A36"/>
    <w:pPr>
      <w:tabs>
        <w:tab w:val="clear" w:pos="10620"/>
      </w:tabs>
      <w:autoSpaceDE/>
      <w:autoSpaceDN/>
      <w:adjustRightInd/>
      <w:spacing w:before="100" w:beforeAutospacing="1" w:after="100" w:afterAutospacing="1"/>
    </w:pPr>
    <w:rPr>
      <w:rFonts w:ascii="Times New Roman" w:hAnsi="Times New Roman"/>
      <w:noProof w:val="0"/>
      <w:sz w:val="24"/>
      <w:szCs w:val="24"/>
    </w:rPr>
  </w:style>
  <w:style w:type="character" w:customStyle="1" w:styleId="selectionnercode">
    <w:name w:val="selectionner_code"/>
    <w:basedOn w:val="Policepardfaut"/>
    <w:rsid w:val="00C41A36"/>
  </w:style>
  <w:style w:type="paragraph" w:styleId="PrformatHTML">
    <w:name w:val="HTML Preformatted"/>
    <w:basedOn w:val="Normal"/>
    <w:link w:val="PrformatHTMLCar"/>
    <w:uiPriority w:val="99"/>
    <w:semiHidden/>
    <w:unhideWhenUsed/>
    <w:rsid w:val="00C41A36"/>
    <w:pPr>
      <w:tabs>
        <w:tab w:val="clear" w:pos="106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noProof w:val="0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41A36"/>
    <w:rPr>
      <w:rFonts w:ascii="Courier New" w:hAnsi="Courier New" w:cs="Courier New"/>
    </w:rPr>
  </w:style>
  <w:style w:type="character" w:styleId="CodeHTML">
    <w:name w:val="HTML Code"/>
    <w:basedOn w:val="Policepardfaut"/>
    <w:uiPriority w:val="99"/>
    <w:semiHidden/>
    <w:unhideWhenUsed/>
    <w:rsid w:val="00C41A36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rsid w:val="001653FD"/>
    <w:rPr>
      <w:rFonts w:ascii="Arial" w:hAnsi="Arial" w:cs="Tahoma"/>
      <w:b/>
      <w:bCs/>
      <w:noProof/>
      <w:color w:val="003366"/>
      <w:sz w:val="32"/>
      <w:szCs w:val="32"/>
    </w:rPr>
  </w:style>
  <w:style w:type="paragraph" w:customStyle="1" w:styleId="Default">
    <w:name w:val="Default"/>
    <w:rsid w:val="00BB705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6E20C1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703505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703505"/>
    <w:rPr>
      <w:sz w:val="20"/>
    </w:rPr>
  </w:style>
  <w:style w:type="character" w:customStyle="1" w:styleId="CommentaireCar">
    <w:name w:val="Commentaire Car"/>
    <w:basedOn w:val="Policepardfaut"/>
    <w:link w:val="Commentaire"/>
    <w:semiHidden/>
    <w:rsid w:val="00703505"/>
    <w:rPr>
      <w:rFonts w:ascii="Arial" w:hAnsi="Arial"/>
      <w:noProof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70350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703505"/>
    <w:rPr>
      <w:rFonts w:ascii="Arial" w:hAnsi="Arial"/>
      <w:b/>
      <w:bCs/>
      <w:noProof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CC3B73"/>
    <w:rPr>
      <w:rFonts w:ascii="Arial" w:hAnsi="Arial"/>
      <w:noProof/>
      <w:sz w:val="22"/>
    </w:rPr>
  </w:style>
  <w:style w:type="paragraph" w:styleId="Corpsdetexte">
    <w:name w:val="Body Text"/>
    <w:basedOn w:val="Normal"/>
    <w:link w:val="CorpsdetexteCar"/>
    <w:uiPriority w:val="1"/>
    <w:unhideWhenUsed/>
    <w:qFormat/>
    <w:rsid w:val="00CC3B73"/>
    <w:pPr>
      <w:widowControl w:val="0"/>
      <w:tabs>
        <w:tab w:val="clear" w:pos="10620"/>
      </w:tabs>
      <w:adjustRightInd/>
      <w:spacing w:after="0"/>
      <w:jc w:val="left"/>
    </w:pPr>
    <w:rPr>
      <w:rFonts w:ascii="Tw Cen MT" w:eastAsia="Tw Cen MT" w:hAnsi="Tw Cen MT" w:cs="Tw Cen MT"/>
      <w:noProof w:val="0"/>
      <w:sz w:val="23"/>
      <w:szCs w:val="23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CC3B73"/>
    <w:rPr>
      <w:rFonts w:ascii="Tw Cen MT" w:eastAsia="Tw Cen MT" w:hAnsi="Tw Cen MT" w:cs="Tw Cen MT"/>
      <w:sz w:val="23"/>
      <w:szCs w:val="23"/>
      <w:lang w:eastAsia="en-US"/>
    </w:rPr>
  </w:style>
  <w:style w:type="table" w:styleId="Tableausimple1">
    <w:name w:val="Plain Table 1"/>
    <w:basedOn w:val="TableauNormal"/>
    <w:uiPriority w:val="41"/>
    <w:rsid w:val="00F230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43"/>
    <w:rsid w:val="00F42C6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Grille4-Accentuation5">
    <w:name w:val="Grid Table 4 Accent 5"/>
    <w:basedOn w:val="TableauNormal"/>
    <w:uiPriority w:val="49"/>
    <w:rsid w:val="007359F0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Titre4Car">
    <w:name w:val="Titre 4 Car"/>
    <w:basedOn w:val="Policepardfaut"/>
    <w:link w:val="Titre4"/>
    <w:rsid w:val="007651B1"/>
    <w:rPr>
      <w:rFonts w:ascii="Arial" w:hAnsi="Arial"/>
      <w:b/>
      <w:noProof/>
      <w:color w:val="003366"/>
      <w:sz w:val="22"/>
    </w:rPr>
  </w:style>
  <w:style w:type="table" w:styleId="TableauGrille4-Accentuation1">
    <w:name w:val="Grid Table 4 Accent 1"/>
    <w:basedOn w:val="TableauNormal"/>
    <w:uiPriority w:val="49"/>
    <w:rsid w:val="00B30FF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6625">
          <w:marLeft w:val="600"/>
          <w:marRight w:val="600"/>
          <w:marTop w:val="15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13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04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7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7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7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125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0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498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4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5041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61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65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88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3709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282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4258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8912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033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96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26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15686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7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385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19960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8436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86579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2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91912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7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18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9900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0587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8632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09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5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4719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5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250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159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8574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9348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13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5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0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54329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76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7986CB"/>
                                <w:left w:val="single" w:sz="36" w:space="0" w:color="7986CB"/>
                                <w:bottom w:val="single" w:sz="36" w:space="0" w:color="7986CB"/>
                                <w:right w:val="single" w:sz="36" w:space="0" w:color="7986C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9348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2063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2217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55523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1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19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5840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7986CB"/>
                                <w:left w:val="single" w:sz="36" w:space="0" w:color="7986CB"/>
                                <w:bottom w:val="single" w:sz="36" w:space="0" w:color="7986CB"/>
                                <w:right w:val="single" w:sz="36" w:space="0" w:color="7986C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86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1277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73136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29894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7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5835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8489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762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2224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36122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8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47498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0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371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111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6203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52211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0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94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9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88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42864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1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6453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18110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88462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43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8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6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9359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4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3200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203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7597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9609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01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7420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52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7549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442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69948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70225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6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97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006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6553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16521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4727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0136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5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68628">
                          <w:marLeft w:val="150"/>
                          <w:marRight w:val="24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F09300"/>
                                <w:left w:val="single" w:sz="36" w:space="0" w:color="F09300"/>
                                <w:bottom w:val="single" w:sz="36" w:space="0" w:color="F09300"/>
                                <w:right w:val="single" w:sz="36" w:space="0" w:color="F093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476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6" w:space="6" w:color="DADCE0"/>
            <w:right w:val="none" w:sz="0" w:space="0" w:color="auto"/>
          </w:divBdr>
          <w:divsChild>
            <w:div w:id="1417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1395">
                      <w:marLeft w:val="9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77526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87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7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4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quet\AppData\Local\Temp\Rar$DI00.507\FMP_Cegid_v1_1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36CB4AE69C04489071CEF15422A7D7" ma:contentTypeVersion="10" ma:contentTypeDescription="Crée un document." ma:contentTypeScope="" ma:versionID="bb59862a77b69cdf8e9c94f925942b5a">
  <xsd:schema xmlns:xsd="http://www.w3.org/2001/XMLSchema" xmlns:xs="http://www.w3.org/2001/XMLSchema" xmlns:p="http://schemas.microsoft.com/office/2006/metadata/properties" xmlns:ns2="191d0fcf-6d89-4c90-807a-10f37b8d7a4c" xmlns:ns3="9a7dc87b-2be1-4fee-871a-355a79ca984c" targetNamespace="http://schemas.microsoft.com/office/2006/metadata/properties" ma:root="true" ma:fieldsID="bc84c4ee143d531847602c1c9406ad3d" ns2:_="" ns3:_="">
    <xsd:import namespace="191d0fcf-6d89-4c90-807a-10f37b8d7a4c"/>
    <xsd:import namespace="9a7dc87b-2be1-4fee-871a-355a79ca9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d0fcf-6d89-4c90-807a-10f37b8d7a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4a0a7e-e16a-417e-b586-db16a3fe8b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dc87b-2be1-4fee-871a-355a79ca9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e500f8-9443-41b4-8294-cb932d9a4ce1}" ma:internalName="TaxCatchAll" ma:showField="CatchAllData" ma:web="9a7dc87b-2be1-4fee-871a-355a79ca9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1d0fcf-6d89-4c90-807a-10f37b8d7a4c">
      <Terms xmlns="http://schemas.microsoft.com/office/infopath/2007/PartnerControls"/>
    </lcf76f155ced4ddcb4097134ff3c332f>
    <TaxCatchAll xmlns="9a7dc87b-2be1-4fee-871a-355a79ca984c" xsi:nil="true"/>
  </documentManagement>
</p:properties>
</file>

<file path=customXml/itemProps1.xml><?xml version="1.0" encoding="utf-8"?>
<ds:datastoreItem xmlns:ds="http://schemas.openxmlformats.org/officeDocument/2006/customXml" ds:itemID="{BAE73642-6319-4CA4-A66C-EFB9C4D6BB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72395C-D3E8-4A0D-B054-FFEFB128209B}"/>
</file>

<file path=customXml/itemProps3.xml><?xml version="1.0" encoding="utf-8"?>
<ds:datastoreItem xmlns:ds="http://schemas.openxmlformats.org/officeDocument/2006/customXml" ds:itemID="{4B4BBA2D-B17D-42B8-8625-20EA7D35DAD2}"/>
</file>

<file path=customXml/itemProps4.xml><?xml version="1.0" encoding="utf-8"?>
<ds:datastoreItem xmlns:ds="http://schemas.openxmlformats.org/officeDocument/2006/customXml" ds:itemID="{A33C24D0-B306-48FA-B31A-E41458F14EA5}"/>
</file>

<file path=docProps/app.xml><?xml version="1.0" encoding="utf-8"?>
<Properties xmlns="http://schemas.openxmlformats.org/officeDocument/2006/extended-properties" xmlns:vt="http://schemas.openxmlformats.org/officeDocument/2006/docPropsVTypes">
  <Template>FMP_Cegid_v1_1.dot</Template>
  <TotalTime>40403</TotalTime>
  <Pages>8</Pages>
  <Words>1306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Direction Technique</Company>
  <LinksUpToDate>false</LinksUpToDate>
  <CharactersWithSpaces>9057</CharactersWithSpaces>
  <SharedDoc>false</SharedDoc>
  <HLinks>
    <vt:vector size="126" baseType="variant">
      <vt:variant>
        <vt:i4>6553683</vt:i4>
      </vt:variant>
      <vt:variant>
        <vt:i4>132</vt:i4>
      </vt:variant>
      <vt:variant>
        <vt:i4>0</vt:i4>
      </vt:variant>
      <vt:variant>
        <vt:i4>5</vt:i4>
      </vt:variant>
      <vt:variant>
        <vt:lpwstr>mailto:PREVENTCARE@cegid.fr</vt:lpwstr>
      </vt:variant>
      <vt:variant>
        <vt:lpwstr/>
      </vt:variant>
      <vt:variant>
        <vt:i4>1376304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_Toc203377664</vt:lpwstr>
      </vt:variant>
      <vt:variant>
        <vt:i4>1376304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_Toc203377663</vt:lpwstr>
      </vt:variant>
      <vt:variant>
        <vt:i4>1376304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_Toc203377662</vt:lpwstr>
      </vt:variant>
      <vt:variant>
        <vt:i4>1376304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_Toc203377661</vt:lpwstr>
      </vt:variant>
      <vt:variant>
        <vt:i4>1376304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_Toc203377660</vt:lpwstr>
      </vt:variant>
      <vt:variant>
        <vt:i4>1441840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_Toc203377659</vt:lpwstr>
      </vt:variant>
      <vt:variant>
        <vt:i4>1441840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_Toc203377658</vt:lpwstr>
      </vt:variant>
      <vt:variant>
        <vt:i4>1441840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_Toc203377657</vt:lpwstr>
      </vt:variant>
      <vt:variant>
        <vt:i4>1441840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_Toc203377656</vt:lpwstr>
      </vt:variant>
      <vt:variant>
        <vt:i4>1441840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_Toc203377655</vt:lpwstr>
      </vt:variant>
      <vt:variant>
        <vt:i4>1441840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_Toc203377654</vt:lpwstr>
      </vt:variant>
      <vt:variant>
        <vt:i4>1441840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_Toc203377653</vt:lpwstr>
      </vt:variant>
      <vt:variant>
        <vt:i4>1441840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_Toc203377652</vt:lpwstr>
      </vt:variant>
      <vt:variant>
        <vt:i4>1441840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_Toc203377651</vt:lpwstr>
      </vt:variant>
      <vt:variant>
        <vt:i4>1441840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_Toc203377650</vt:lpwstr>
      </vt:variant>
      <vt:variant>
        <vt:i4>1507376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_Toc203377649</vt:lpwstr>
      </vt:variant>
      <vt:variant>
        <vt:i4>1507376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_Toc203377648</vt:lpwstr>
      </vt:variant>
      <vt:variant>
        <vt:i4>1507376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_Toc203377647</vt:lpwstr>
      </vt:variant>
      <vt:variant>
        <vt:i4>1507376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_Toc203377646</vt:lpwstr>
      </vt:variant>
      <vt:variant>
        <vt:i4>1507376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_Toc203377645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1.0</dc:subject>
  <dc:creator>Boris MALLICK</dc:creator>
  <cp:keywords/>
  <dc:description/>
  <cp:lastModifiedBy>Boris MALLICK</cp:lastModifiedBy>
  <cp:revision>6861</cp:revision>
  <cp:lastPrinted>2025-02-18T19:48:00Z</cp:lastPrinted>
  <dcterms:created xsi:type="dcterms:W3CDTF">2015-02-10T09:34:00Z</dcterms:created>
  <dcterms:modified xsi:type="dcterms:W3CDTF">2025-09-15T08:12:00Z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0x010100F136CB4AE69C04489071CEF15422A7D7</vt:lpwstr>
  </property>
</Properties>
</file>